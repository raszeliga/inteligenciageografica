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81972" w14:textId="3856904F" w:rsidR="007E7396" w:rsidRPr="005C6A97" w:rsidRDefault="00D86759" w:rsidP="005C6A97">
      <w:pPr>
        <w:pStyle w:val="Capa-Folhaderosto"/>
      </w:pPr>
      <w:bookmarkStart w:id="0" w:name="_Hlk135172441"/>
      <w:bookmarkEnd w:id="0"/>
      <w:r>
        <w:t>RAFAEL ALESSANDRO SZELIGA</w:t>
      </w:r>
    </w:p>
    <w:p w14:paraId="3EF526F2" w14:textId="77777777" w:rsidR="00531549" w:rsidRPr="005C6A97" w:rsidRDefault="00531549" w:rsidP="005C6A97">
      <w:pPr>
        <w:pStyle w:val="Capa-Folhaderosto"/>
      </w:pPr>
    </w:p>
    <w:p w14:paraId="5DE3E78E" w14:textId="77777777" w:rsidR="00531549" w:rsidRPr="005C6A97" w:rsidRDefault="00531549" w:rsidP="005C6A97">
      <w:pPr>
        <w:pStyle w:val="Capa-Folhaderosto"/>
      </w:pPr>
    </w:p>
    <w:p w14:paraId="0B372408" w14:textId="77777777" w:rsidR="00531549" w:rsidRPr="005C6A97" w:rsidRDefault="00531549" w:rsidP="005C6A97">
      <w:pPr>
        <w:pStyle w:val="Capa-Folhaderosto"/>
      </w:pPr>
    </w:p>
    <w:p w14:paraId="5D6DFA88" w14:textId="77777777" w:rsidR="00531549" w:rsidRPr="005C6A97" w:rsidRDefault="00531549" w:rsidP="005C6A97">
      <w:pPr>
        <w:pStyle w:val="Capa-Folhaderosto"/>
      </w:pPr>
    </w:p>
    <w:p w14:paraId="5F311303" w14:textId="77777777" w:rsidR="00531549" w:rsidRPr="005C6A97" w:rsidRDefault="00531549" w:rsidP="005C6A97">
      <w:pPr>
        <w:pStyle w:val="Capa-Folhaderosto"/>
      </w:pPr>
    </w:p>
    <w:p w14:paraId="78B35199" w14:textId="77777777" w:rsidR="00250B56" w:rsidRPr="005C6A97" w:rsidRDefault="00250B56" w:rsidP="005C6A97">
      <w:pPr>
        <w:pStyle w:val="Capa-Folhaderosto"/>
      </w:pPr>
    </w:p>
    <w:p w14:paraId="124E4FEC" w14:textId="77777777" w:rsidR="00250B56" w:rsidRPr="005C6A97" w:rsidRDefault="00250B56" w:rsidP="005C6A97">
      <w:pPr>
        <w:pStyle w:val="Capa-Folhaderosto"/>
      </w:pPr>
    </w:p>
    <w:p w14:paraId="615CD597" w14:textId="77777777" w:rsidR="00250B56" w:rsidRPr="005C6A97" w:rsidRDefault="00250B56" w:rsidP="005C6A97">
      <w:pPr>
        <w:pStyle w:val="Capa-Folhaderosto"/>
      </w:pPr>
    </w:p>
    <w:p w14:paraId="417AFF49" w14:textId="77777777" w:rsidR="00531549" w:rsidRPr="005C6A97" w:rsidRDefault="00531549" w:rsidP="005C6A97">
      <w:pPr>
        <w:pStyle w:val="Capa-Folhaderosto"/>
      </w:pPr>
    </w:p>
    <w:p w14:paraId="26A06FE8" w14:textId="77777777" w:rsidR="00531549" w:rsidRPr="005C6A97" w:rsidRDefault="00531549" w:rsidP="005C6A97">
      <w:pPr>
        <w:pStyle w:val="Capa-Folhaderosto"/>
      </w:pPr>
    </w:p>
    <w:p w14:paraId="73F1EFB2" w14:textId="77777777" w:rsidR="00D859B6" w:rsidRPr="005C6A97" w:rsidRDefault="00D859B6" w:rsidP="005C6A97">
      <w:pPr>
        <w:pStyle w:val="Capa-Folhaderosto"/>
      </w:pPr>
      <w:bookmarkStart w:id="1" w:name="_Toc257729041"/>
      <w:bookmarkStart w:id="2" w:name="_Toc257729429"/>
      <w:bookmarkStart w:id="3" w:name="_Toc257729466"/>
      <w:bookmarkStart w:id="4" w:name="_Toc266864366"/>
      <w:bookmarkStart w:id="5" w:name="_Toc266865608"/>
    </w:p>
    <w:bookmarkEnd w:id="5" w:displacedByCustomXml="next"/>
    <w:bookmarkEnd w:id="4" w:displacedByCustomXml="next"/>
    <w:bookmarkEnd w:id="3" w:displacedByCustomXml="next"/>
    <w:bookmarkEnd w:id="2" w:displacedByCustomXml="next"/>
    <w:bookmarkEnd w:id="1" w:displacedByCustomXml="next"/>
    <w:sdt>
      <w:sdtPr>
        <w:rPr>
          <w:rFonts w:eastAsiaTheme="minorHAnsi" w:cs="Arial"/>
          <w:szCs w:val="24"/>
        </w:rPr>
        <w:alias w:val="Título"/>
        <w:tag w:val=""/>
        <w:id w:val="222414319"/>
        <w:placeholder>
          <w:docPart w:val="BEFD89345CF44F499CE0C9C00E6B8EA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675B7E16" w14:textId="4B3BD702" w:rsidR="00D86759" w:rsidRDefault="001C7F12" w:rsidP="00D86759">
          <w:pPr>
            <w:pStyle w:val="Capa-Folhaderosto"/>
            <w:rPr>
              <w:rFonts w:cs="Arial"/>
              <w:szCs w:val="24"/>
            </w:rPr>
          </w:pPr>
          <w:r>
            <w:rPr>
              <w:rFonts w:eastAsiaTheme="minorHAnsi" w:cs="Arial"/>
              <w:szCs w:val="24"/>
            </w:rPr>
            <w:t>desenvolvimento de aplicações geoespaciais</w:t>
          </w:r>
        </w:p>
      </w:sdtContent>
    </w:sdt>
    <w:p w14:paraId="4FB5E55E" w14:textId="77777777" w:rsidR="00896EDD" w:rsidRPr="005C6A97" w:rsidRDefault="00896EDD" w:rsidP="005C6A97">
      <w:pPr>
        <w:pStyle w:val="Capa-Folhaderosto"/>
      </w:pPr>
    </w:p>
    <w:p w14:paraId="102D153A" w14:textId="77777777" w:rsidR="00896EDD" w:rsidRPr="005C6A97" w:rsidRDefault="00896EDD" w:rsidP="005C6A97">
      <w:pPr>
        <w:pStyle w:val="Capa-Folhaderosto"/>
      </w:pPr>
    </w:p>
    <w:p w14:paraId="2C940FE3" w14:textId="287D0DFA" w:rsidR="005109B6" w:rsidRDefault="00804BD6" w:rsidP="00896EDD">
      <w:pPr>
        <w:pStyle w:val="Naturezadotrabalho"/>
      </w:pPr>
      <w:r>
        <w:t>Trabalho a</w:t>
      </w:r>
      <w:r w:rsidR="001D3CEC" w:rsidRPr="00D86759">
        <w:t>presentad</w:t>
      </w:r>
      <w:r w:rsidR="004B4698">
        <w:t>o</w:t>
      </w:r>
      <w:r w:rsidR="001D3CEC" w:rsidRPr="00D86759">
        <w:t xml:space="preserve"> </w:t>
      </w:r>
      <w:r>
        <w:t xml:space="preserve">à disciplina </w:t>
      </w:r>
      <w:r w:rsidR="003F68B8">
        <w:t xml:space="preserve">CGEO </w:t>
      </w:r>
      <w:r>
        <w:t>700</w:t>
      </w:r>
      <w:r w:rsidR="00A3425A">
        <w:t>9</w:t>
      </w:r>
      <w:r>
        <w:t xml:space="preserve"> – </w:t>
      </w:r>
      <w:r w:rsidR="00A3425A">
        <w:t>Desenvolvi</w:t>
      </w:r>
      <w:r w:rsidR="009F79CB">
        <w:t>mento de Aplicações</w:t>
      </w:r>
      <w:r>
        <w:t xml:space="preserve"> </w:t>
      </w:r>
      <w:r w:rsidR="001F1836">
        <w:t xml:space="preserve">Geoespaciais </w:t>
      </w:r>
      <w:r>
        <w:t>d</w:t>
      </w:r>
      <w:r w:rsidR="005109B6" w:rsidRPr="00D86759">
        <w:t xml:space="preserve">o </w:t>
      </w:r>
      <w:r w:rsidR="00B5305F">
        <w:t>programa</w:t>
      </w:r>
      <w:r w:rsidR="005109B6" w:rsidRPr="00D86759">
        <w:t xml:space="preserve"> de </w:t>
      </w:r>
      <w:r w:rsidR="001D3CEC" w:rsidRPr="00D86759">
        <w:t>Pós-Graduação</w:t>
      </w:r>
      <w:r w:rsidR="005109B6" w:rsidRPr="00D86759">
        <w:t xml:space="preserve"> em </w:t>
      </w:r>
      <w:r w:rsidR="00404F30">
        <w:t>Ciências Geodésicas</w:t>
      </w:r>
      <w:r w:rsidR="001D3CEC" w:rsidRPr="00D86759">
        <w:t>,</w:t>
      </w:r>
      <w:r w:rsidR="00863326">
        <w:t xml:space="preserve"> </w:t>
      </w:r>
      <w:r w:rsidR="007064A1">
        <w:t xml:space="preserve">da </w:t>
      </w:r>
      <w:r w:rsidR="005109B6" w:rsidRPr="00D86759">
        <w:t>Universidade Federal do Paraná.</w:t>
      </w:r>
    </w:p>
    <w:p w14:paraId="3ECB86FB" w14:textId="77777777" w:rsidR="00342F37" w:rsidRDefault="00342F37" w:rsidP="00896EDD">
      <w:pPr>
        <w:pStyle w:val="Naturezadotrabalho"/>
      </w:pPr>
    </w:p>
    <w:p w14:paraId="15159E78" w14:textId="47A8E93A" w:rsidR="001F1836" w:rsidRPr="00D86759" w:rsidRDefault="001F1836" w:rsidP="00896EDD">
      <w:pPr>
        <w:pStyle w:val="Naturezadotrabalho"/>
      </w:pPr>
      <w:r>
        <w:t>Docente</w:t>
      </w:r>
      <w:r w:rsidR="00342F37">
        <w:t xml:space="preserve">: </w:t>
      </w:r>
      <w:r w:rsidR="00F154C5">
        <w:t xml:space="preserve">Prof. Dra. </w:t>
      </w:r>
      <w:r w:rsidR="00342F37">
        <w:t xml:space="preserve">Silvana </w:t>
      </w:r>
      <w:proofErr w:type="spellStart"/>
      <w:r w:rsidR="00342F37">
        <w:t>Philippi</w:t>
      </w:r>
      <w:proofErr w:type="spellEnd"/>
      <w:r w:rsidR="00342F37">
        <w:t xml:space="preserve"> </w:t>
      </w:r>
      <w:proofErr w:type="spellStart"/>
      <w:r w:rsidR="00342F37">
        <w:t>Camboim</w:t>
      </w:r>
      <w:proofErr w:type="spellEnd"/>
    </w:p>
    <w:p w14:paraId="47324BAF" w14:textId="77777777" w:rsidR="005109B6" w:rsidRPr="00D86759" w:rsidRDefault="005109B6" w:rsidP="009F6048">
      <w:pPr>
        <w:pStyle w:val="Capa-Folhaderosto"/>
      </w:pPr>
    </w:p>
    <w:p w14:paraId="6F8E58B4" w14:textId="58CD42BC" w:rsidR="00D859B6" w:rsidRPr="00D86759" w:rsidRDefault="00D859B6" w:rsidP="009F6048">
      <w:pPr>
        <w:pStyle w:val="Capa-Folhaderosto"/>
      </w:pPr>
    </w:p>
    <w:p w14:paraId="42EDF351" w14:textId="77777777" w:rsidR="008E2E60" w:rsidRPr="00D86759" w:rsidRDefault="008E2E60" w:rsidP="009F6048">
      <w:pPr>
        <w:pStyle w:val="Capa-Folhaderosto"/>
      </w:pPr>
    </w:p>
    <w:p w14:paraId="3D9C4311" w14:textId="04D2C423" w:rsidR="008E2E60" w:rsidRPr="00D86759" w:rsidRDefault="008E2E60" w:rsidP="009F6048">
      <w:pPr>
        <w:pStyle w:val="Capa-Folhaderosto"/>
      </w:pPr>
    </w:p>
    <w:p w14:paraId="2EC5B872" w14:textId="77777777" w:rsidR="008E2E60" w:rsidRPr="00D86759" w:rsidRDefault="008E2E60" w:rsidP="009F6048">
      <w:pPr>
        <w:pStyle w:val="Capa-Folhaderosto"/>
      </w:pPr>
    </w:p>
    <w:p w14:paraId="7241BC03" w14:textId="77777777" w:rsidR="00C40587" w:rsidRDefault="00C40587" w:rsidP="009F6048">
      <w:pPr>
        <w:pStyle w:val="Capa-Folhaderosto"/>
      </w:pPr>
    </w:p>
    <w:p w14:paraId="5ED6ADAF" w14:textId="77777777" w:rsidR="00531549" w:rsidRPr="005C6A97" w:rsidRDefault="00531549" w:rsidP="005C6A97">
      <w:pPr>
        <w:pStyle w:val="Capa-Folhaderosto"/>
      </w:pPr>
    </w:p>
    <w:p w14:paraId="6CD1F04F" w14:textId="77777777" w:rsidR="00E92DBE" w:rsidRPr="005C6A97" w:rsidRDefault="00E92DBE" w:rsidP="005C6A97">
      <w:pPr>
        <w:pStyle w:val="Capa-Folhaderosto"/>
      </w:pPr>
    </w:p>
    <w:p w14:paraId="7C5F57CD" w14:textId="77777777" w:rsidR="00896EDD" w:rsidRPr="005C6A97" w:rsidRDefault="00896EDD" w:rsidP="005C6A97">
      <w:pPr>
        <w:pStyle w:val="Capa-Folhaderosto"/>
      </w:pPr>
      <w:bookmarkStart w:id="6" w:name="_Toc257729042"/>
      <w:bookmarkStart w:id="7" w:name="_Toc257729430"/>
      <w:bookmarkStart w:id="8" w:name="_Toc257729467"/>
      <w:bookmarkStart w:id="9" w:name="_Toc266864367"/>
      <w:bookmarkStart w:id="10" w:name="_Toc266865609"/>
    </w:p>
    <w:p w14:paraId="70B86116" w14:textId="110993C6" w:rsidR="00896EDD" w:rsidRDefault="00896EDD" w:rsidP="005C6A97">
      <w:pPr>
        <w:pStyle w:val="Capa-Folhaderosto"/>
      </w:pPr>
    </w:p>
    <w:p w14:paraId="3776BAF1" w14:textId="60EE893D" w:rsidR="00D86759" w:rsidRDefault="00D86759" w:rsidP="005C6A97">
      <w:pPr>
        <w:pStyle w:val="Capa-Folhaderosto"/>
      </w:pPr>
    </w:p>
    <w:bookmarkEnd w:id="6"/>
    <w:bookmarkEnd w:id="7"/>
    <w:bookmarkEnd w:id="8"/>
    <w:bookmarkEnd w:id="9"/>
    <w:bookmarkEnd w:id="10"/>
    <w:p w14:paraId="6C716E85" w14:textId="5C02E0F8" w:rsidR="003143CB" w:rsidRPr="005C6A97" w:rsidRDefault="00BC1996" w:rsidP="005C6A97">
      <w:pPr>
        <w:pStyle w:val="Capa-Folhaderosto"/>
      </w:pPr>
      <w:r>
        <w:t>Curitiba</w:t>
      </w:r>
    </w:p>
    <w:p w14:paraId="56A9C2F3" w14:textId="660DDF3E" w:rsidR="00A87660" w:rsidRPr="00D86759" w:rsidRDefault="003143CB" w:rsidP="005C6A97">
      <w:pPr>
        <w:pStyle w:val="Capa-Folhaderosto"/>
      </w:pPr>
      <w:r w:rsidRPr="00D86759">
        <w:t>20</w:t>
      </w:r>
      <w:r w:rsidR="00BC1996">
        <w:t>2</w:t>
      </w:r>
      <w:r w:rsidR="001F1836">
        <w:t>4</w:t>
      </w:r>
    </w:p>
    <w:p w14:paraId="3B8709EC" w14:textId="5ED31F84" w:rsidR="00D86759" w:rsidRDefault="00366DB6" w:rsidP="00D86759">
      <w:pPr>
        <w:pStyle w:val="Ttulopr-textual"/>
      </w:pPr>
      <w:r>
        <w:br w:type="page"/>
      </w:r>
    </w:p>
    <w:p w14:paraId="2D7DED86" w14:textId="77777777" w:rsidR="008C7D0A" w:rsidRDefault="008C7D0A" w:rsidP="008C7D0A">
      <w:pPr>
        <w:pStyle w:val="Texto"/>
      </w:pPr>
    </w:p>
    <w:sdt>
      <w:sdtPr>
        <w:rPr>
          <w:rStyle w:val="Hyperlink"/>
          <w:b w:val="0"/>
          <w:caps w:val="0"/>
          <w:noProof/>
          <w:color w:val="auto"/>
        </w:rPr>
        <w:id w:val="-592016861"/>
        <w:docPartObj>
          <w:docPartGallery w:val="Table of Contents"/>
          <w:docPartUnique/>
        </w:docPartObj>
      </w:sdtPr>
      <w:sdtEndPr>
        <w:rPr>
          <w:rStyle w:val="Fontepargpadro"/>
          <w:bCs/>
          <w:noProof w:val="0"/>
          <w:u w:val="none"/>
        </w:rPr>
      </w:sdtEndPr>
      <w:sdtContent>
        <w:p w14:paraId="3D0E1365" w14:textId="497B6B38" w:rsidR="000F3D0C" w:rsidRDefault="00C35097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 w:rsidRPr="00033AF5">
            <w:fldChar w:fldCharType="begin"/>
          </w:r>
          <w:r w:rsidRPr="00033AF5">
            <w:instrText xml:space="preserve"> TOC \o "1-3" \h \z \u </w:instrText>
          </w:r>
          <w:r w:rsidRPr="00033AF5">
            <w:fldChar w:fldCharType="separate"/>
          </w:r>
          <w:hyperlink w:anchor="_Toc171813936" w:history="1">
            <w:r w:rsidR="000F3D0C" w:rsidRPr="00931449">
              <w:rPr>
                <w:rStyle w:val="Hyperlink"/>
                <w:noProof/>
              </w:rPr>
              <w:t>1 APRESENTAÇÃO</w:t>
            </w:r>
            <w:r w:rsidR="000F3D0C">
              <w:rPr>
                <w:noProof/>
                <w:webHidden/>
              </w:rPr>
              <w:tab/>
            </w:r>
            <w:r w:rsidR="000F3D0C">
              <w:rPr>
                <w:noProof/>
                <w:webHidden/>
              </w:rPr>
              <w:fldChar w:fldCharType="begin"/>
            </w:r>
            <w:r w:rsidR="000F3D0C">
              <w:rPr>
                <w:noProof/>
                <w:webHidden/>
              </w:rPr>
              <w:instrText xml:space="preserve"> PAGEREF _Toc171813936 \h </w:instrText>
            </w:r>
            <w:r w:rsidR="000F3D0C">
              <w:rPr>
                <w:noProof/>
                <w:webHidden/>
              </w:rPr>
            </w:r>
            <w:r w:rsidR="000F3D0C">
              <w:rPr>
                <w:noProof/>
                <w:webHidden/>
              </w:rPr>
              <w:fldChar w:fldCharType="separate"/>
            </w:r>
            <w:r w:rsidR="000F3D0C">
              <w:rPr>
                <w:noProof/>
                <w:webHidden/>
              </w:rPr>
              <w:t>9</w:t>
            </w:r>
            <w:r w:rsidR="000F3D0C">
              <w:rPr>
                <w:noProof/>
                <w:webHidden/>
              </w:rPr>
              <w:fldChar w:fldCharType="end"/>
            </w:r>
          </w:hyperlink>
        </w:p>
        <w:p w14:paraId="600AE939" w14:textId="26C1652A" w:rsidR="000F3D0C" w:rsidRDefault="000F3D0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71813937" w:history="1">
            <w:r w:rsidRPr="00931449">
              <w:rPr>
                <w:rStyle w:val="Hyperlink"/>
                <w:noProof/>
              </w:rPr>
              <w:t>2 OBJETIVOS 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_Toc171813937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22040" w14:textId="501CEF64" w:rsidR="000F3D0C" w:rsidRDefault="000F3D0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71813938" w:history="1">
            <w:r w:rsidRPr="00931449">
              <w:rPr>
                <w:rStyle w:val="Hyperlink"/>
                <w:noProof/>
              </w:rPr>
              <w:t>3 DADOS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_Toc171813938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C0A58" w14:textId="124E0D22" w:rsidR="000F3D0C" w:rsidRDefault="000F3D0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71813939" w:history="1">
            <w:r w:rsidRPr="00931449">
              <w:rPr>
                <w:rStyle w:val="Hyperlink"/>
                <w:noProof/>
              </w:rPr>
              <w:t>4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_Toc171813939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5BCAB" w14:textId="50C0D4E0" w:rsidR="000F3D0C" w:rsidRDefault="000F3D0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71813940" w:history="1">
            <w:r w:rsidRPr="00931449">
              <w:rPr>
                <w:rStyle w:val="Hyperlink"/>
                <w:noProof/>
              </w:rPr>
              <w:t>5 DADOS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_Toc171813940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3B8C6" w14:textId="0FEC650A" w:rsidR="000F3D0C" w:rsidRDefault="000F3D0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71813941" w:history="1">
            <w:r w:rsidRPr="00931449">
              <w:rPr>
                <w:rStyle w:val="Hyperlink"/>
                <w:noProof/>
              </w:rPr>
              <w:t>6 ESBOÇO DA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_Toc171813941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456CC" w14:textId="102B3CBF" w:rsidR="000F3D0C" w:rsidRDefault="000F3D0C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71813942" w:history="1">
            <w:r w:rsidRPr="00931449">
              <w:rPr>
                <w:rStyle w:val="Hyperlink"/>
                <w:noProof/>
              </w:rPr>
              <w:t>7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_Toc171813942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CC45" w14:textId="5702EF0D" w:rsidR="000F3D0C" w:rsidRDefault="000F3D0C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71813943" w:history="1">
            <w:r w:rsidRPr="00931449">
              <w:rPr>
                <w:rStyle w:val="Hyperlink"/>
                <w:noProof/>
              </w:rPr>
              <w:t>7.1 EXEMPLO EM PLANEJAMENTO URBANO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_Toc171813943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325CA" w14:textId="01186612" w:rsidR="000F3D0C" w:rsidRDefault="000F3D0C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71813944" w:history="1">
            <w:r w:rsidRPr="00931449">
              <w:rPr>
                <w:rStyle w:val="Hyperlink"/>
                <w:noProof/>
              </w:rPr>
              <w:t>7.2 EXEMPLO PARA ÁREA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_Toc171813944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40709" w14:textId="52BDB576" w:rsidR="00C35097" w:rsidRDefault="00C35097">
          <w:r w:rsidRPr="00033AF5">
            <w:rPr>
              <w:b/>
              <w:bCs/>
            </w:rPr>
            <w:fldChar w:fldCharType="end"/>
          </w:r>
        </w:p>
      </w:sdtContent>
    </w:sdt>
    <w:p w14:paraId="416F2523" w14:textId="77777777" w:rsidR="008C7D0A" w:rsidRDefault="008C7D0A" w:rsidP="008C7D0A">
      <w:pPr>
        <w:pStyle w:val="Texto"/>
      </w:pPr>
    </w:p>
    <w:p w14:paraId="288F4D22" w14:textId="77777777" w:rsidR="008C7D0A" w:rsidRDefault="008C7D0A" w:rsidP="008C7D0A">
      <w:pPr>
        <w:pStyle w:val="Texto"/>
      </w:pPr>
    </w:p>
    <w:p w14:paraId="25AAAC79" w14:textId="4B454744" w:rsidR="008C7D0A" w:rsidRDefault="008C7D0A">
      <w:pPr>
        <w:spacing w:line="240" w:lineRule="auto"/>
        <w:ind w:firstLine="0"/>
        <w:jc w:val="left"/>
      </w:pPr>
      <w:r>
        <w:br w:type="page"/>
      </w:r>
    </w:p>
    <w:p w14:paraId="58245A73" w14:textId="77777777" w:rsidR="008C7D0A" w:rsidRPr="008C7D0A" w:rsidRDefault="008C7D0A" w:rsidP="008C7D0A">
      <w:pPr>
        <w:pStyle w:val="Texto"/>
      </w:pPr>
    </w:p>
    <w:p w14:paraId="17103795" w14:textId="5B95CBE6" w:rsidR="00CC2015" w:rsidRPr="00F87084" w:rsidRDefault="001F27F3" w:rsidP="00B86C36">
      <w:pPr>
        <w:pStyle w:val="Ttulo1"/>
      </w:pPr>
      <w:bookmarkStart w:id="11" w:name="_Toc171813936"/>
      <w:r>
        <w:rPr>
          <w:lang w:val="pt-BR"/>
        </w:rPr>
        <w:t>APRESENTAÇÃO</w:t>
      </w:r>
      <w:bookmarkEnd w:id="11"/>
    </w:p>
    <w:p w14:paraId="3959FABC" w14:textId="474235B1" w:rsidR="007E4680" w:rsidRDefault="00153B6D" w:rsidP="000D19A1">
      <w:pPr>
        <w:pStyle w:val="Texto"/>
        <w:rPr>
          <w:rFonts w:cs="Arial"/>
        </w:rPr>
      </w:pPr>
      <w:r>
        <w:t xml:space="preserve">O presente relatório tem por objetivo detalhar </w:t>
      </w:r>
      <w:r w:rsidR="00846996">
        <w:t>um</w:t>
      </w:r>
      <w:r>
        <w:t>a aplicação</w:t>
      </w:r>
      <w:r w:rsidR="00846996">
        <w:t xml:space="preserve"> do tipo Plugin </w:t>
      </w:r>
      <w:r w:rsidR="00F847C0">
        <w:t xml:space="preserve">(extensão) </w:t>
      </w:r>
      <w:r w:rsidR="00846996">
        <w:t>para o software de geoprocessamento QGIS denominada</w:t>
      </w:r>
      <w:r w:rsidR="006330F3">
        <w:t xml:space="preserve"> “Inteligência Geográfica” em sua versão preliminar de testes</w:t>
      </w:r>
      <w:r w:rsidR="00E764BF">
        <w:rPr>
          <w:rFonts w:cs="Arial"/>
        </w:rPr>
        <w:t>.</w:t>
      </w:r>
      <w:r w:rsidR="00F847C0">
        <w:rPr>
          <w:rFonts w:cs="Arial"/>
        </w:rPr>
        <w:t xml:space="preserve"> </w:t>
      </w:r>
      <w:r w:rsidR="002B0A43">
        <w:rPr>
          <w:rFonts w:cs="Arial"/>
        </w:rPr>
        <w:t>O plugin foi criado a partir da</w:t>
      </w:r>
      <w:r w:rsidR="00CC0AD9">
        <w:rPr>
          <w:rFonts w:cs="Arial"/>
        </w:rPr>
        <w:t>s</w:t>
      </w:r>
      <w:r w:rsidR="002B0A43">
        <w:rPr>
          <w:rFonts w:cs="Arial"/>
        </w:rPr>
        <w:t xml:space="preserve"> ferramenta</w:t>
      </w:r>
      <w:r w:rsidR="00CC0AD9">
        <w:rPr>
          <w:rFonts w:cs="Arial"/>
        </w:rPr>
        <w:t>s</w:t>
      </w:r>
      <w:r w:rsidR="002B0A43">
        <w:rPr>
          <w:rFonts w:cs="Arial"/>
        </w:rPr>
        <w:t xml:space="preserve"> </w:t>
      </w:r>
      <w:r w:rsidR="00CC0AD9" w:rsidRPr="00C13292">
        <w:rPr>
          <w:rFonts w:cs="Arial"/>
          <w:i/>
          <w:iCs/>
        </w:rPr>
        <w:t xml:space="preserve">Plugin </w:t>
      </w:r>
      <w:proofErr w:type="spellStart"/>
      <w:r w:rsidR="00CC0AD9" w:rsidRPr="00C13292">
        <w:rPr>
          <w:rFonts w:cs="Arial"/>
          <w:i/>
          <w:iCs/>
        </w:rPr>
        <w:t>Builder</w:t>
      </w:r>
      <w:proofErr w:type="spellEnd"/>
      <w:r w:rsidR="00CC0AD9">
        <w:rPr>
          <w:rFonts w:cs="Arial"/>
        </w:rPr>
        <w:t xml:space="preserve"> e </w:t>
      </w:r>
      <w:proofErr w:type="spellStart"/>
      <w:r w:rsidR="00537719">
        <w:rPr>
          <w:rFonts w:cs="Arial"/>
          <w:i/>
          <w:iCs/>
        </w:rPr>
        <w:t>QtDesigner</w:t>
      </w:r>
      <w:proofErr w:type="spellEnd"/>
      <w:r w:rsidR="00702B2F" w:rsidRPr="00702B2F">
        <w:rPr>
          <w:rFonts w:cs="Arial"/>
        </w:rPr>
        <w:t>, além do complemento de auxílio</w:t>
      </w:r>
      <w:r w:rsidR="00702B2F">
        <w:rPr>
          <w:rFonts w:cs="Arial"/>
          <w:i/>
          <w:iCs/>
        </w:rPr>
        <w:t xml:space="preserve"> Plugin </w:t>
      </w:r>
      <w:proofErr w:type="spellStart"/>
      <w:r w:rsidR="00702B2F">
        <w:rPr>
          <w:rFonts w:cs="Arial"/>
          <w:i/>
          <w:iCs/>
        </w:rPr>
        <w:t>Reloader</w:t>
      </w:r>
      <w:proofErr w:type="spellEnd"/>
      <w:r w:rsidR="00CC0AD9">
        <w:rPr>
          <w:rFonts w:cs="Arial"/>
        </w:rPr>
        <w:t>. O código utilizado foi, portanto,</w:t>
      </w:r>
      <w:r w:rsidR="003C3FD9">
        <w:rPr>
          <w:rFonts w:cs="Arial"/>
        </w:rPr>
        <w:t xml:space="preserve"> escrito em linguagem</w:t>
      </w:r>
      <w:r w:rsidR="00CC0AD9">
        <w:rPr>
          <w:rFonts w:cs="Arial"/>
        </w:rPr>
        <w:t xml:space="preserve"> </w:t>
      </w:r>
      <w:r w:rsidR="00C13292">
        <w:rPr>
          <w:rFonts w:cs="Arial"/>
        </w:rPr>
        <w:t xml:space="preserve">Python (ou mais especificamente </w:t>
      </w:r>
      <w:proofErr w:type="spellStart"/>
      <w:r w:rsidR="00C13292">
        <w:rPr>
          <w:rFonts w:cs="Arial"/>
        </w:rPr>
        <w:t>PyQGIS</w:t>
      </w:r>
      <w:proofErr w:type="spellEnd"/>
      <w:r w:rsidR="00C13292">
        <w:rPr>
          <w:rFonts w:cs="Arial"/>
        </w:rPr>
        <w:t xml:space="preserve"> que é a versão customizada </w:t>
      </w:r>
      <w:r w:rsidR="003C3FD9">
        <w:rPr>
          <w:rFonts w:cs="Arial"/>
        </w:rPr>
        <w:t>de Python para</w:t>
      </w:r>
      <w:r w:rsidR="00C13292">
        <w:rPr>
          <w:rFonts w:cs="Arial"/>
        </w:rPr>
        <w:t xml:space="preserve"> chamada de funções e importação de bibliotecas específicas </w:t>
      </w:r>
      <w:r w:rsidR="003C3FD9">
        <w:rPr>
          <w:rFonts w:cs="Arial"/>
        </w:rPr>
        <w:t>em ambiente</w:t>
      </w:r>
      <w:r w:rsidR="00C13292">
        <w:rPr>
          <w:rFonts w:cs="Arial"/>
        </w:rPr>
        <w:t xml:space="preserve"> QGIS).</w:t>
      </w:r>
      <w:r w:rsidR="003C3FD9">
        <w:rPr>
          <w:rFonts w:cs="Arial"/>
        </w:rPr>
        <w:t xml:space="preserve"> </w:t>
      </w:r>
      <w:r w:rsidR="003C3C65">
        <w:rPr>
          <w:rFonts w:cs="Arial"/>
        </w:rPr>
        <w:t xml:space="preserve">A interface gráfica da janela de entrada de dados foi construída com uso do </w:t>
      </w:r>
      <w:proofErr w:type="spellStart"/>
      <w:r w:rsidR="007E4680" w:rsidRPr="007E4680">
        <w:rPr>
          <w:rFonts w:cs="Arial"/>
          <w:i/>
          <w:iCs/>
        </w:rPr>
        <w:t>QtDesigner</w:t>
      </w:r>
      <w:proofErr w:type="spellEnd"/>
      <w:r w:rsidR="007E4680">
        <w:rPr>
          <w:rFonts w:cs="Arial"/>
        </w:rPr>
        <w:t>.</w:t>
      </w:r>
    </w:p>
    <w:p w14:paraId="7DD528AC" w14:textId="7611B085" w:rsidR="00BE2AAF" w:rsidRDefault="00F847C0" w:rsidP="000D19A1">
      <w:pPr>
        <w:pStyle w:val="Texto"/>
        <w:rPr>
          <w:rFonts w:cs="Arial"/>
        </w:rPr>
      </w:pPr>
      <w:r>
        <w:rPr>
          <w:rFonts w:cs="Arial"/>
        </w:rPr>
        <w:t>No corpo do texto ser</w:t>
      </w:r>
      <w:r w:rsidR="00120BF3">
        <w:rPr>
          <w:rFonts w:cs="Arial"/>
        </w:rPr>
        <w:t>ão</w:t>
      </w:r>
      <w:r>
        <w:rPr>
          <w:rFonts w:cs="Arial"/>
        </w:rPr>
        <w:t xml:space="preserve"> apresentado</w:t>
      </w:r>
      <w:r w:rsidR="00120BF3">
        <w:rPr>
          <w:rFonts w:cs="Arial"/>
        </w:rPr>
        <w:t>s</w:t>
      </w:r>
      <w:r>
        <w:rPr>
          <w:rFonts w:cs="Arial"/>
        </w:rPr>
        <w:t xml:space="preserve"> o objet</w:t>
      </w:r>
      <w:r w:rsidR="00E46241">
        <w:rPr>
          <w:rFonts w:cs="Arial"/>
        </w:rPr>
        <w:t>iv</w:t>
      </w:r>
      <w:r>
        <w:rPr>
          <w:rFonts w:cs="Arial"/>
        </w:rPr>
        <w:t xml:space="preserve">o do plugin, as telas de entrada e </w:t>
      </w:r>
      <w:r w:rsidR="00FF4989">
        <w:rPr>
          <w:rFonts w:cs="Arial"/>
        </w:rPr>
        <w:t xml:space="preserve">arquivos de </w:t>
      </w:r>
      <w:r>
        <w:rPr>
          <w:rFonts w:cs="Arial"/>
        </w:rPr>
        <w:t>saída</w:t>
      </w:r>
      <w:r w:rsidR="00FF4989">
        <w:rPr>
          <w:rFonts w:cs="Arial"/>
        </w:rPr>
        <w:t xml:space="preserve"> gerados.</w:t>
      </w:r>
    </w:p>
    <w:p w14:paraId="688F907B" w14:textId="38020FFB" w:rsidR="005720E4" w:rsidRDefault="005720E4" w:rsidP="000D19A1">
      <w:pPr>
        <w:pStyle w:val="Texto"/>
        <w:rPr>
          <w:rFonts w:cs="Arial"/>
        </w:rPr>
      </w:pPr>
      <w:r>
        <w:rPr>
          <w:rFonts w:cs="Arial"/>
        </w:rPr>
        <w:t xml:space="preserve">O código do programa pode ser encontrado no repositório online do </w:t>
      </w:r>
      <w:proofErr w:type="spellStart"/>
      <w:r>
        <w:rPr>
          <w:rFonts w:cs="Arial"/>
        </w:rPr>
        <w:t>github</w:t>
      </w:r>
      <w:proofErr w:type="spellEnd"/>
      <w:r>
        <w:rPr>
          <w:rFonts w:cs="Arial"/>
        </w:rPr>
        <w:t xml:space="preserve"> no seguinte endereço: </w:t>
      </w:r>
      <w:hyperlink r:id="rId8" w:history="1">
        <w:r w:rsidR="000F3D0C" w:rsidRPr="00DA74D3">
          <w:rPr>
            <w:rStyle w:val="Hyperlink"/>
            <w:rFonts w:cs="Arial"/>
          </w:rPr>
          <w:t>https://github.com/raszeliga/inteligenciageografica</w:t>
        </w:r>
      </w:hyperlink>
    </w:p>
    <w:p w14:paraId="0BCF61EA" w14:textId="77777777" w:rsidR="00971CC9" w:rsidRDefault="00971CC9" w:rsidP="00964CAC">
      <w:pPr>
        <w:pStyle w:val="Texto"/>
        <w:rPr>
          <w:rFonts w:cs="Arial"/>
        </w:rPr>
      </w:pPr>
    </w:p>
    <w:p w14:paraId="0C8D1922" w14:textId="51AE4EB5" w:rsidR="00483FF9" w:rsidRPr="00FA0136" w:rsidRDefault="002775B7" w:rsidP="00FA0136">
      <w:pPr>
        <w:pStyle w:val="Ttulo1"/>
        <w:rPr>
          <w:lang w:val="pt-BR"/>
        </w:rPr>
      </w:pPr>
      <w:bookmarkStart w:id="12" w:name="_Toc171813937"/>
      <w:r w:rsidRPr="00FA0136">
        <w:rPr>
          <w:lang w:val="pt-BR"/>
        </w:rPr>
        <w:t>OBJETIVOS</w:t>
      </w:r>
      <w:r w:rsidR="00122C24">
        <w:rPr>
          <w:lang w:val="pt-BR"/>
        </w:rPr>
        <w:t xml:space="preserve"> E USUÁRIOS</w:t>
      </w:r>
      <w:bookmarkEnd w:id="12"/>
    </w:p>
    <w:p w14:paraId="4D5D03C6" w14:textId="533989B8" w:rsidR="006F2B3C" w:rsidRDefault="000A4D07" w:rsidP="00964CAC">
      <w:pPr>
        <w:pStyle w:val="Texto"/>
      </w:pPr>
      <w:r>
        <w:t>O plugin tem como finalidade prover auxílio à tomada de decisão quanto a localização de empreendimentos ou equipamentos urbanos levando em conta sua localização espacial e uma dada área de influência.</w:t>
      </w:r>
      <w:r w:rsidR="00700430" w:rsidRPr="00700430">
        <w:t xml:space="preserve"> O propósito desse plugin é ser uma ferramenta inicial e que poderá ser futuramente melhorada. Inicialmente ele faz a análise da área de influência de uma camada de pontos a partir de uma distância fornecida pelo usuário. Dentro dessa área é analisada a</w:t>
      </w:r>
      <w:r w:rsidR="0013491A">
        <w:t xml:space="preserve"> extensão de ruas e</w:t>
      </w:r>
      <w:r w:rsidR="00700430" w:rsidRPr="00700430">
        <w:t xml:space="preserve"> contagem de feições de outra camada de pontos também indicada pelo usuário.</w:t>
      </w:r>
    </w:p>
    <w:p w14:paraId="4708229F" w14:textId="66AB2F57" w:rsidR="00501918" w:rsidRDefault="00796665" w:rsidP="00964CAC">
      <w:pPr>
        <w:pStyle w:val="Texto"/>
      </w:pPr>
      <w:r>
        <w:t xml:space="preserve">Os usuários pretendidos para essa aplicação são </w:t>
      </w:r>
      <w:r w:rsidRPr="00796665">
        <w:t>pesquisadores acadêmicos no âmbito do planejamento urbano, empreendedores interessados em analisar a expansão d</w:t>
      </w:r>
      <w:r w:rsidR="00E54DFB">
        <w:t xml:space="preserve">e seus </w:t>
      </w:r>
      <w:r w:rsidRPr="00796665">
        <w:t>negócios</w:t>
      </w:r>
      <w:r w:rsidR="00E54DFB">
        <w:t xml:space="preserve"> ou mesmo</w:t>
      </w:r>
      <w:r w:rsidRPr="00796665">
        <w:t xml:space="preserve"> administradores de redes de franquias analisando o entorno das lojas já operantes.</w:t>
      </w:r>
    </w:p>
    <w:p w14:paraId="5C2C8FBF" w14:textId="616542FD" w:rsidR="00E54DFB" w:rsidRDefault="00E54DFB" w:rsidP="00964CAC">
      <w:pPr>
        <w:pStyle w:val="Texto"/>
      </w:pPr>
      <w:r>
        <w:t xml:space="preserve">Convém destacar que no atual estágio, o plugin se trata de </w:t>
      </w:r>
      <w:r w:rsidR="009A2E6B">
        <w:t>um experimento. Outras funcionalidades podem vir a ser adicionadas, como busca</w:t>
      </w:r>
      <w:r w:rsidR="00F07377">
        <w:t xml:space="preserve"> online</w:t>
      </w:r>
      <w:r w:rsidR="009A2E6B">
        <w:t xml:space="preserve"> por comércios ou</w:t>
      </w:r>
      <w:r w:rsidR="00357804">
        <w:t xml:space="preserve"> empreendimentos de natureza específica em bases </w:t>
      </w:r>
      <w:r w:rsidR="00F07377">
        <w:t>abertas</w:t>
      </w:r>
      <w:r w:rsidR="00357804">
        <w:t xml:space="preserve"> (</w:t>
      </w:r>
      <w:r w:rsidR="005C78E4" w:rsidRPr="00F07377">
        <w:rPr>
          <w:i/>
          <w:iCs/>
        </w:rPr>
        <w:t>O</w:t>
      </w:r>
      <w:r w:rsidR="00357804" w:rsidRPr="00F07377">
        <w:rPr>
          <w:i/>
          <w:iCs/>
        </w:rPr>
        <w:t xml:space="preserve">pen </w:t>
      </w:r>
      <w:r w:rsidR="005C78E4" w:rsidRPr="00F07377">
        <w:rPr>
          <w:i/>
          <w:iCs/>
        </w:rPr>
        <w:t>S</w:t>
      </w:r>
      <w:r w:rsidR="00357804" w:rsidRPr="00F07377">
        <w:rPr>
          <w:i/>
          <w:iCs/>
        </w:rPr>
        <w:t xml:space="preserve">treet </w:t>
      </w:r>
      <w:r w:rsidR="005C78E4" w:rsidRPr="00F07377">
        <w:rPr>
          <w:i/>
          <w:iCs/>
        </w:rPr>
        <w:t>M</w:t>
      </w:r>
      <w:r w:rsidR="00357804" w:rsidRPr="00F07377">
        <w:rPr>
          <w:i/>
          <w:iCs/>
        </w:rPr>
        <w:t>aps</w:t>
      </w:r>
      <w:r w:rsidR="005C78E4">
        <w:t>, por exemplo)</w:t>
      </w:r>
      <w:r w:rsidR="00122C24">
        <w:t xml:space="preserve"> que estejam dentro da área de influência especificada pelo usuário.</w:t>
      </w:r>
    </w:p>
    <w:p w14:paraId="105AC615" w14:textId="77777777" w:rsidR="00796665" w:rsidRDefault="00796665" w:rsidP="00964CAC">
      <w:pPr>
        <w:pStyle w:val="Texto"/>
      </w:pPr>
    </w:p>
    <w:p w14:paraId="7267A30B" w14:textId="67AE6B90" w:rsidR="00501918" w:rsidRPr="00FA0136" w:rsidRDefault="00C36AA0" w:rsidP="00501918">
      <w:pPr>
        <w:pStyle w:val="Ttulo1"/>
        <w:rPr>
          <w:lang w:val="pt-BR"/>
        </w:rPr>
      </w:pPr>
      <w:bookmarkStart w:id="13" w:name="_Toc171813938"/>
      <w:r>
        <w:rPr>
          <w:lang w:val="pt-BR"/>
        </w:rPr>
        <w:lastRenderedPageBreak/>
        <w:t>DADOS DE ENTRADA</w:t>
      </w:r>
      <w:bookmarkEnd w:id="13"/>
    </w:p>
    <w:p w14:paraId="331ADFAF" w14:textId="50B16F4C" w:rsidR="003A5B0B" w:rsidRDefault="003A5B0B" w:rsidP="00964CAC">
      <w:pPr>
        <w:pStyle w:val="Texto"/>
      </w:pPr>
      <w:r>
        <w:t xml:space="preserve">No atual estágio da proposta, os dados de entrada </w:t>
      </w:r>
      <w:r w:rsidR="00586BF3">
        <w:t>são</w:t>
      </w:r>
      <w:r>
        <w:t xml:space="preserve"> </w:t>
      </w:r>
      <w:r w:rsidR="00586BF3">
        <w:t>três</w:t>
      </w:r>
      <w:r>
        <w:t xml:space="preserve"> camadas que precisam estar carregada dentro do QGIS e uma informação numérica que indicará um buffer (área de influência, especificada em metros) de uma camada </w:t>
      </w:r>
      <w:r w:rsidR="009138C3">
        <w:t>de pontos.</w:t>
      </w:r>
    </w:p>
    <w:p w14:paraId="69109C7D" w14:textId="58D46A66" w:rsidR="00B637AA" w:rsidRDefault="00B637AA" w:rsidP="00964CAC">
      <w:pPr>
        <w:pStyle w:val="Texto"/>
      </w:pPr>
      <w:r>
        <w:t xml:space="preserve">A primeira </w:t>
      </w:r>
      <w:r w:rsidR="00A408EE">
        <w:t xml:space="preserve">informação inserida é uma </w:t>
      </w:r>
      <w:r>
        <w:t>camada de pontos</w:t>
      </w:r>
      <w:r w:rsidR="000F1098">
        <w:t>.</w:t>
      </w:r>
      <w:r w:rsidR="00F5306B">
        <w:t xml:space="preserve"> A segunda </w:t>
      </w:r>
      <w:r w:rsidR="00205B2B">
        <w:t xml:space="preserve">informação </w:t>
      </w:r>
      <w:r w:rsidR="00D825A1">
        <w:t>necessária</w:t>
      </w:r>
      <w:r w:rsidR="00205B2B">
        <w:t xml:space="preserve"> é um valor numérico que será o valor da área de influência (em metros)</w:t>
      </w:r>
      <w:r w:rsidR="007F4465">
        <w:t xml:space="preserve"> a ser calculado para essa primeira camada. </w:t>
      </w:r>
      <w:r w:rsidR="00D825A1">
        <w:t xml:space="preserve">A terceira informação </w:t>
      </w:r>
      <w:r w:rsidR="00F5306B">
        <w:t xml:space="preserve">se trata </w:t>
      </w:r>
      <w:r w:rsidR="00A619CD">
        <w:t>de um</w:t>
      </w:r>
      <w:r w:rsidR="00D825A1">
        <w:t>a camada de</w:t>
      </w:r>
      <w:r w:rsidR="00A619CD">
        <w:t xml:space="preserve"> arruamento, </w:t>
      </w:r>
      <w:r w:rsidR="00D825A1">
        <w:t xml:space="preserve">a qual </w:t>
      </w:r>
      <w:r w:rsidR="00A619CD">
        <w:t xml:space="preserve">terá </w:t>
      </w:r>
      <w:r w:rsidR="00904C05">
        <w:t>contabilizada</w:t>
      </w:r>
      <w:r w:rsidR="00904C05">
        <w:t xml:space="preserve"> </w:t>
      </w:r>
      <w:r w:rsidR="00A619CD">
        <w:t>a extensão de ruas</w:t>
      </w:r>
      <w:r w:rsidR="00904C05">
        <w:t xml:space="preserve"> dentro da área de influência dos pontos da primeira camada</w:t>
      </w:r>
      <w:r w:rsidR="00A619CD">
        <w:t xml:space="preserve">. </w:t>
      </w:r>
      <w:r w:rsidR="00D825A1">
        <w:t xml:space="preserve">A última informação necessária </w:t>
      </w:r>
      <w:r w:rsidR="00A619CD">
        <w:t>é novamente uma camada de pontos, a qual terá a contagem de feições</w:t>
      </w:r>
      <w:r w:rsidR="00904C05">
        <w:t xml:space="preserve"> dentro da área de influência especificada.</w:t>
      </w:r>
    </w:p>
    <w:p w14:paraId="1B16869E" w14:textId="77777777" w:rsidR="003A5B0B" w:rsidRDefault="003A5B0B" w:rsidP="00964CAC">
      <w:pPr>
        <w:pStyle w:val="Texto"/>
      </w:pPr>
    </w:p>
    <w:p w14:paraId="0E2CDBA5" w14:textId="1D5F8344" w:rsidR="009138C3" w:rsidRPr="00FA0136" w:rsidRDefault="009138C3" w:rsidP="009138C3">
      <w:pPr>
        <w:pStyle w:val="Ttulo1"/>
        <w:rPr>
          <w:lang w:val="pt-BR"/>
        </w:rPr>
      </w:pPr>
      <w:bookmarkStart w:id="14" w:name="_Toc171813939"/>
      <w:r>
        <w:rPr>
          <w:lang w:val="pt-BR"/>
        </w:rPr>
        <w:t>FUNCIONALIDADES</w:t>
      </w:r>
      <w:bookmarkEnd w:id="14"/>
    </w:p>
    <w:p w14:paraId="61C9052E" w14:textId="687980D1" w:rsidR="009E4EA1" w:rsidRDefault="009138C3" w:rsidP="009138C3">
      <w:pPr>
        <w:pStyle w:val="Texto"/>
      </w:pPr>
      <w:r>
        <w:t xml:space="preserve">O aplicativo retornará </w:t>
      </w:r>
      <w:r w:rsidR="009E4EA1">
        <w:t xml:space="preserve">o somatório das áreas de influência </w:t>
      </w:r>
      <w:r w:rsidR="00430F43">
        <w:t>no âmbito</w:t>
      </w:r>
      <w:r w:rsidR="009E4EA1">
        <w:t xml:space="preserve"> dos pontos da primeira camada</w:t>
      </w:r>
      <w:r w:rsidR="00853E3D">
        <w:t xml:space="preserve">, além da extensão de ruas </w:t>
      </w:r>
      <w:r w:rsidR="00853E3D">
        <w:t xml:space="preserve">(em km) </w:t>
      </w:r>
      <w:r w:rsidR="00853E3D">
        <w:t>dentro dessa área.</w:t>
      </w:r>
      <w:r w:rsidR="0030520E">
        <w:t xml:space="preserve"> Também fornecerá um total de pontos da segunda camada dentro </w:t>
      </w:r>
      <w:r w:rsidR="00093D37">
        <w:t>da</w:t>
      </w:r>
      <w:r w:rsidR="0030520E">
        <w:t xml:space="preserve"> área de influência.</w:t>
      </w:r>
    </w:p>
    <w:p w14:paraId="4C5AEB20" w14:textId="77777777" w:rsidR="009E4EA1" w:rsidRDefault="009E4EA1" w:rsidP="009138C3">
      <w:pPr>
        <w:pStyle w:val="Texto"/>
      </w:pPr>
    </w:p>
    <w:p w14:paraId="310F0B24" w14:textId="44CE6C37" w:rsidR="005C2706" w:rsidRPr="00FA0136" w:rsidRDefault="005C2706" w:rsidP="005C2706">
      <w:pPr>
        <w:pStyle w:val="Ttulo1"/>
        <w:rPr>
          <w:lang w:val="pt-BR"/>
        </w:rPr>
      </w:pPr>
      <w:bookmarkStart w:id="15" w:name="_Toc171813940"/>
      <w:r>
        <w:rPr>
          <w:lang w:val="pt-BR"/>
        </w:rPr>
        <w:t>DADOS DE SAÍDA</w:t>
      </w:r>
      <w:bookmarkEnd w:id="15"/>
    </w:p>
    <w:p w14:paraId="09CB93CC" w14:textId="65E2BBF4" w:rsidR="00C836B3" w:rsidRDefault="00C836B3" w:rsidP="00C836B3">
      <w:pPr>
        <w:pStyle w:val="Texto"/>
      </w:pPr>
      <w:r>
        <w:t>O</w:t>
      </w:r>
      <w:r w:rsidRPr="00C836B3">
        <w:t xml:space="preserve">s dados de saída são três camadas temporárias na tela do QGIS, a saber: </w:t>
      </w:r>
      <w:proofErr w:type="spellStart"/>
      <w:r w:rsidRPr="00C836B3">
        <w:t>Ruas_Atingidas</w:t>
      </w:r>
      <w:proofErr w:type="spellEnd"/>
      <w:r w:rsidRPr="00C836B3">
        <w:t xml:space="preserve">, </w:t>
      </w:r>
      <w:proofErr w:type="spellStart"/>
      <w:r w:rsidRPr="00C836B3">
        <w:t>Area_Cobertura</w:t>
      </w:r>
      <w:proofErr w:type="spellEnd"/>
      <w:r w:rsidRPr="00C836B3">
        <w:t xml:space="preserve"> e </w:t>
      </w:r>
      <w:proofErr w:type="spellStart"/>
      <w:r w:rsidRPr="00C836B3">
        <w:t>Pontos_Sobreposto</w:t>
      </w:r>
      <w:r>
        <w:t>s</w:t>
      </w:r>
      <w:proofErr w:type="spellEnd"/>
      <w:r>
        <w:t>, assim detalhados:</w:t>
      </w:r>
    </w:p>
    <w:p w14:paraId="3AC2CB45" w14:textId="77777777" w:rsidR="00C836B3" w:rsidRPr="00C836B3" w:rsidRDefault="00C836B3" w:rsidP="00C836B3">
      <w:pPr>
        <w:pStyle w:val="Texto"/>
      </w:pPr>
    </w:p>
    <w:p w14:paraId="61F1AC49" w14:textId="77777777" w:rsidR="00C836B3" w:rsidRPr="00C836B3" w:rsidRDefault="00C836B3" w:rsidP="00C836B3">
      <w:pPr>
        <w:pStyle w:val="Texto"/>
        <w:numPr>
          <w:ilvl w:val="0"/>
          <w:numId w:val="40"/>
        </w:numPr>
      </w:pPr>
      <w:r w:rsidRPr="00C836B3">
        <w:t xml:space="preserve">A camada </w:t>
      </w:r>
      <w:proofErr w:type="spellStart"/>
      <w:r w:rsidRPr="00C836B3">
        <w:t>Ruas</w:t>
      </w:r>
      <w:proofErr w:type="gramStart"/>
      <w:r w:rsidRPr="00C836B3">
        <w:t>_Atingidas</w:t>
      </w:r>
      <w:proofErr w:type="spellEnd"/>
      <w:proofErr w:type="gramEnd"/>
      <w:r w:rsidRPr="00C836B3">
        <w:t xml:space="preserve"> terá em sua tabela de atributos o somatório da extensão de ruas atingidas pela área de influência dos pontos escolhidos.</w:t>
      </w:r>
    </w:p>
    <w:p w14:paraId="0F6B48AF" w14:textId="77777777" w:rsidR="00C836B3" w:rsidRPr="00C836B3" w:rsidRDefault="00C836B3" w:rsidP="00C836B3">
      <w:pPr>
        <w:pStyle w:val="Texto"/>
        <w:numPr>
          <w:ilvl w:val="0"/>
          <w:numId w:val="40"/>
        </w:numPr>
      </w:pPr>
      <w:r w:rsidRPr="00C836B3">
        <w:t xml:space="preserve">A camada </w:t>
      </w:r>
      <w:proofErr w:type="spellStart"/>
      <w:r w:rsidRPr="00C836B3">
        <w:t>Area_Cobertura</w:t>
      </w:r>
      <w:proofErr w:type="spellEnd"/>
      <w:r w:rsidRPr="00C836B3">
        <w:t xml:space="preserve"> terá em sua tabela de atributos o somatório das áreas de influência (buffer) de todos os pontos da camada escolhida.</w:t>
      </w:r>
    </w:p>
    <w:p w14:paraId="21D02516" w14:textId="4CF48C68" w:rsidR="00C836B3" w:rsidRDefault="00C836B3" w:rsidP="00C836B3">
      <w:pPr>
        <w:pStyle w:val="Texto"/>
        <w:numPr>
          <w:ilvl w:val="0"/>
          <w:numId w:val="40"/>
        </w:numPr>
      </w:pPr>
      <w:r w:rsidRPr="00C836B3">
        <w:t xml:space="preserve">A camada </w:t>
      </w:r>
      <w:proofErr w:type="spellStart"/>
      <w:r w:rsidRPr="00C836B3">
        <w:t>Pontos</w:t>
      </w:r>
      <w:proofErr w:type="gramStart"/>
      <w:r w:rsidRPr="00C836B3">
        <w:t>_Sobrepostos</w:t>
      </w:r>
      <w:proofErr w:type="spellEnd"/>
      <w:proofErr w:type="gramEnd"/>
      <w:r w:rsidRPr="00C836B3">
        <w:t xml:space="preserve"> apresentará o somatório de feições da segunda camada de interesse que estão dentro da área de influência da </w:t>
      </w:r>
      <w:proofErr w:type="spellStart"/>
      <w:r w:rsidRPr="00C836B3">
        <w:t>Area_Cobertura</w:t>
      </w:r>
      <w:proofErr w:type="spellEnd"/>
      <w:r w:rsidRPr="00C836B3">
        <w:t>.</w:t>
      </w:r>
    </w:p>
    <w:p w14:paraId="494D82D1" w14:textId="77777777" w:rsidR="00C836B3" w:rsidRPr="00C836B3" w:rsidRDefault="00C836B3" w:rsidP="00C836B3">
      <w:pPr>
        <w:pStyle w:val="Texto"/>
      </w:pPr>
    </w:p>
    <w:p w14:paraId="6C85C138" w14:textId="77777777" w:rsidR="0076659B" w:rsidRDefault="00C836B3" w:rsidP="00C836B3">
      <w:pPr>
        <w:pStyle w:val="Texto"/>
      </w:pPr>
      <w:r w:rsidRPr="00C836B3">
        <w:t>O script, ao final, pede um local dentro do computador para salvar um arquivo</w:t>
      </w:r>
      <w:r>
        <w:t xml:space="preserve"> de tipo</w:t>
      </w:r>
      <w:r w:rsidRPr="00C836B3">
        <w:t xml:space="preserve"> .</w:t>
      </w:r>
      <w:proofErr w:type="spellStart"/>
      <w:r w:rsidRPr="00C836B3">
        <w:t>txt</w:t>
      </w:r>
      <w:proofErr w:type="spellEnd"/>
      <w:r w:rsidRPr="00C836B3">
        <w:t xml:space="preserve"> com essas informações.</w:t>
      </w:r>
    </w:p>
    <w:p w14:paraId="492B89B8" w14:textId="2BAA6893" w:rsidR="00C836B3" w:rsidRPr="00C836B3" w:rsidRDefault="000608E3" w:rsidP="00C836B3">
      <w:pPr>
        <w:pStyle w:val="Texto"/>
      </w:pPr>
      <w:r>
        <w:lastRenderedPageBreak/>
        <w:t>Ainda a respeito</w:t>
      </w:r>
      <w:r w:rsidR="0076659B">
        <w:t xml:space="preserve"> dos dados de saída, </w:t>
      </w:r>
      <w:r w:rsidR="00BC79E5">
        <w:t xml:space="preserve">o script </w:t>
      </w:r>
      <w:r w:rsidR="0076659B">
        <w:t>aplica um zoom de modo a abranger toda a camada “</w:t>
      </w:r>
      <w:proofErr w:type="spellStart"/>
      <w:r w:rsidR="00C836B3" w:rsidRPr="00C836B3">
        <w:t>Area_Cobertura</w:t>
      </w:r>
      <w:proofErr w:type="spellEnd"/>
      <w:r w:rsidR="0076659B">
        <w:t>”</w:t>
      </w:r>
      <w:r w:rsidR="004818C2">
        <w:t xml:space="preserve">, deixando-a em evidência ao pintar os círculos referentes à área em </w:t>
      </w:r>
      <w:r w:rsidR="00000FEE">
        <w:t xml:space="preserve">um tom de vermelho </w:t>
      </w:r>
      <w:r w:rsidR="00116214">
        <w:t>claro, as ruas dentro do círculo em vermelho escuro, além da camada de arruamento em um tom de cinza claro.</w:t>
      </w:r>
    </w:p>
    <w:p w14:paraId="30628AB5" w14:textId="77777777" w:rsidR="001E67E9" w:rsidRDefault="001E67E9" w:rsidP="009138C3">
      <w:pPr>
        <w:pStyle w:val="Texto"/>
      </w:pPr>
    </w:p>
    <w:p w14:paraId="5C48A13B" w14:textId="2D31793C" w:rsidR="00F84A6E" w:rsidRPr="00FA0136" w:rsidRDefault="00F84A6E" w:rsidP="00F84A6E">
      <w:pPr>
        <w:pStyle w:val="Ttulo1"/>
        <w:rPr>
          <w:lang w:val="pt-BR"/>
        </w:rPr>
      </w:pPr>
      <w:bookmarkStart w:id="16" w:name="_Toc171813941"/>
      <w:r>
        <w:rPr>
          <w:lang w:val="pt-BR"/>
        </w:rPr>
        <w:t>ESBOÇO DA INTERFACE</w:t>
      </w:r>
      <w:bookmarkEnd w:id="16"/>
    </w:p>
    <w:p w14:paraId="4075FB48" w14:textId="2FDC3F96" w:rsidR="00F84A6E" w:rsidRDefault="00A04E9C" w:rsidP="00964CAC">
      <w:pPr>
        <w:pStyle w:val="Texto"/>
      </w:pPr>
      <w:r>
        <w:t xml:space="preserve">Um esboço da tela de entrada de sados é </w:t>
      </w:r>
      <w:r w:rsidR="00664A24">
        <w:t>fornecido</w:t>
      </w:r>
      <w:r>
        <w:t xml:space="preserve"> na </w:t>
      </w:r>
      <w:r w:rsidR="00DA74EE">
        <w:fldChar w:fldCharType="begin"/>
      </w:r>
      <w:r w:rsidR="00DA74EE">
        <w:instrText xml:space="preserve"> REF _Ref171813967 \h </w:instrText>
      </w:r>
      <w:r w:rsidR="00DA74EE">
        <w:fldChar w:fldCharType="separate"/>
      </w:r>
      <w:r w:rsidR="00DA74EE">
        <w:t xml:space="preserve">Figura </w:t>
      </w:r>
      <w:r w:rsidR="00DA74EE">
        <w:rPr>
          <w:noProof/>
        </w:rPr>
        <w:t>1</w:t>
      </w:r>
      <w:r w:rsidR="00DA74EE">
        <w:fldChar w:fldCharType="end"/>
      </w:r>
      <w:r>
        <w:t>.</w:t>
      </w:r>
    </w:p>
    <w:p w14:paraId="2122C61E" w14:textId="77777777" w:rsidR="00A04E9C" w:rsidRDefault="00A04E9C" w:rsidP="00964CAC">
      <w:pPr>
        <w:pStyle w:val="Texto"/>
      </w:pPr>
    </w:p>
    <w:p w14:paraId="17B5CEBC" w14:textId="77777777" w:rsidR="000F3D0C" w:rsidRDefault="00A04E9C" w:rsidP="000F3D0C">
      <w:pPr>
        <w:pStyle w:val="Texto"/>
        <w:keepNext/>
        <w:spacing w:line="240" w:lineRule="auto"/>
        <w:ind w:firstLine="0"/>
        <w:jc w:val="center"/>
      </w:pPr>
      <w:r w:rsidRPr="00A04E9C">
        <w:drawing>
          <wp:inline distT="0" distB="0" distL="0" distR="0" wp14:anchorId="08E9405A" wp14:editId="77566AFF">
            <wp:extent cx="4829849" cy="3639058"/>
            <wp:effectExtent l="0" t="0" r="8890" b="0"/>
            <wp:docPr id="21124298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9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67CC" w14:textId="48604C26" w:rsidR="00A04E9C" w:rsidRDefault="000F3D0C" w:rsidP="000F3D0C">
      <w:pPr>
        <w:pStyle w:val="Legenda"/>
        <w:spacing w:before="0" w:after="0"/>
      </w:pPr>
      <w:bookmarkStart w:id="17" w:name="_Ref1718139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6296">
        <w:rPr>
          <w:noProof/>
        </w:rPr>
        <w:t>1</w:t>
      </w:r>
      <w:r>
        <w:fldChar w:fldCharType="end"/>
      </w:r>
      <w:bookmarkEnd w:id="17"/>
      <w:r>
        <w:t xml:space="preserve"> - </w:t>
      </w:r>
      <w:r w:rsidRPr="00E35C2D">
        <w:t>Esboço da Tela de Entrada de Dados</w:t>
      </w:r>
    </w:p>
    <w:p w14:paraId="3573F40D" w14:textId="77777777" w:rsidR="00A04E9C" w:rsidRDefault="00A04E9C" w:rsidP="00964CAC">
      <w:pPr>
        <w:pStyle w:val="Texto"/>
      </w:pPr>
    </w:p>
    <w:p w14:paraId="3DA6A126" w14:textId="7D7EBB55" w:rsidR="001E67E9" w:rsidRPr="00FA0136" w:rsidRDefault="001E67E9" w:rsidP="001E67E9">
      <w:pPr>
        <w:pStyle w:val="Ttulo1"/>
        <w:rPr>
          <w:lang w:val="pt-BR"/>
        </w:rPr>
      </w:pPr>
      <w:bookmarkStart w:id="18" w:name="_Toc171813942"/>
      <w:r>
        <w:rPr>
          <w:lang w:val="pt-BR"/>
        </w:rPr>
        <w:t>FUNCIONAMENTO</w:t>
      </w:r>
      <w:bookmarkEnd w:id="18"/>
    </w:p>
    <w:p w14:paraId="763D1CCA" w14:textId="472DAE39" w:rsidR="004D748F" w:rsidRDefault="00336EF6" w:rsidP="00964CAC">
      <w:pPr>
        <w:pStyle w:val="Texto"/>
      </w:pPr>
      <w:r>
        <w:t>Na sequência é possível acompanhar algumas telas d</w:t>
      </w:r>
      <w:r w:rsidR="00D062EB">
        <w:t xml:space="preserve">o programa. </w:t>
      </w:r>
      <w:r w:rsidR="00EE2936">
        <w:t xml:space="preserve">No primeiro exemplo, </w:t>
      </w:r>
      <w:r w:rsidR="00E663E1">
        <w:t xml:space="preserve">é apresentada </w:t>
      </w:r>
      <w:r w:rsidR="00EE2936">
        <w:t>uma aplicação para uso em planejamento urbano.</w:t>
      </w:r>
      <w:r w:rsidR="004D748F">
        <w:t xml:space="preserve"> No segundo exemplo, o uso </w:t>
      </w:r>
      <w:r w:rsidR="00E663E1">
        <w:t>é</w:t>
      </w:r>
      <w:r w:rsidR="004D748F">
        <w:t xml:space="preserve"> voltado para a área de negócios.</w:t>
      </w:r>
    </w:p>
    <w:p w14:paraId="3E0835EE" w14:textId="77777777" w:rsidR="004D748F" w:rsidRDefault="004D748F" w:rsidP="00964CAC">
      <w:pPr>
        <w:pStyle w:val="Texto"/>
      </w:pPr>
    </w:p>
    <w:p w14:paraId="7E2DCD88" w14:textId="3B05D28B" w:rsidR="004D748F" w:rsidRPr="00080BBE" w:rsidRDefault="004D748F" w:rsidP="004D748F">
      <w:pPr>
        <w:pStyle w:val="Ttulo2"/>
      </w:pPr>
      <w:bookmarkStart w:id="19" w:name="_Toc171813943"/>
      <w:r>
        <w:t>EXEMPLO EM PLANEJAMENTO URBANO</w:t>
      </w:r>
      <w:bookmarkEnd w:id="19"/>
    </w:p>
    <w:p w14:paraId="3B96059B" w14:textId="15410900" w:rsidR="000A4D07" w:rsidRDefault="00D062EB" w:rsidP="00964CAC">
      <w:pPr>
        <w:pStyle w:val="Texto"/>
      </w:pPr>
      <w:r>
        <w:t xml:space="preserve">A </w:t>
      </w:r>
      <w:r w:rsidR="00DA74EE">
        <w:fldChar w:fldCharType="begin"/>
      </w:r>
      <w:r w:rsidR="00DA74EE">
        <w:instrText xml:space="preserve"> REF _Ref171813980 \h </w:instrText>
      </w:r>
      <w:r w:rsidR="00DA74EE">
        <w:fldChar w:fldCharType="separate"/>
      </w:r>
      <w:r w:rsidR="00DA74EE">
        <w:t xml:space="preserve">Figura </w:t>
      </w:r>
      <w:r w:rsidR="00DA74EE">
        <w:rPr>
          <w:noProof/>
        </w:rPr>
        <w:t>2</w:t>
      </w:r>
      <w:r w:rsidR="00DA74EE">
        <w:fldChar w:fldCharType="end"/>
      </w:r>
      <w:r w:rsidR="00DA74EE">
        <w:t xml:space="preserve"> </w:t>
      </w:r>
      <w:r>
        <w:t>traz um print da tela do QGIS com algumas camadas carregadas.</w:t>
      </w:r>
      <w:r w:rsidR="00AB5C5E">
        <w:t xml:space="preserve"> N</w:t>
      </w:r>
      <w:r w:rsidR="002F64B8">
        <w:t>esse</w:t>
      </w:r>
      <w:r w:rsidR="00AB5C5E">
        <w:t xml:space="preserve"> primeiro exemplo serão contabilizadas o número de escolas municipais dentro de um raio de 500 metros em torno dos terminais de ônibus urbanos da </w:t>
      </w:r>
      <w:r w:rsidR="00AB5C5E">
        <w:lastRenderedPageBreak/>
        <w:t>cidade de Cur</w:t>
      </w:r>
      <w:r w:rsidR="00AC4C1F">
        <w:t>i</w:t>
      </w:r>
      <w:r w:rsidR="00AB5C5E">
        <w:t>tiba</w:t>
      </w:r>
      <w:r w:rsidR="00AC4C1F">
        <w:t>, considerando o arruamento da cidade. Todos os dados foram obtidos a partir das informações disponibilizadas no site do IPPUC</w:t>
      </w:r>
      <w:r w:rsidR="003653E2">
        <w:t>.</w:t>
      </w:r>
    </w:p>
    <w:p w14:paraId="6547A481" w14:textId="77777777" w:rsidR="00DA74EE" w:rsidRDefault="00DA74EE" w:rsidP="00964CAC">
      <w:pPr>
        <w:pStyle w:val="Texto"/>
      </w:pPr>
    </w:p>
    <w:p w14:paraId="3F3EE37F" w14:textId="77777777" w:rsidR="000F3D0C" w:rsidRDefault="00385537" w:rsidP="000F3D0C">
      <w:pPr>
        <w:pStyle w:val="Texto"/>
        <w:keepNext/>
        <w:spacing w:line="240" w:lineRule="auto"/>
        <w:ind w:firstLine="0"/>
        <w:jc w:val="center"/>
      </w:pPr>
      <w:r w:rsidRPr="00385537">
        <w:drawing>
          <wp:inline distT="0" distB="0" distL="0" distR="0" wp14:anchorId="4945D46B" wp14:editId="21B418AF">
            <wp:extent cx="5760085" cy="2397125"/>
            <wp:effectExtent l="0" t="0" r="0" b="3175"/>
            <wp:docPr id="536563185" name="Imagem 1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3185" name="Imagem 1" descr="Uma imagem contendo Map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DD29" w14:textId="3998ED11" w:rsidR="00A561E0" w:rsidRDefault="000F3D0C" w:rsidP="000F3D0C">
      <w:pPr>
        <w:pStyle w:val="Legenda"/>
        <w:spacing w:before="0" w:after="0"/>
      </w:pPr>
      <w:bookmarkStart w:id="20" w:name="_Ref1718139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6296">
        <w:rPr>
          <w:noProof/>
        </w:rPr>
        <w:t>2</w:t>
      </w:r>
      <w:r>
        <w:fldChar w:fldCharType="end"/>
      </w:r>
      <w:bookmarkEnd w:id="20"/>
      <w:r>
        <w:t xml:space="preserve"> - </w:t>
      </w:r>
      <w:r w:rsidRPr="00805FB0">
        <w:t>Tela do QGIS com camadas carregadas</w:t>
      </w:r>
    </w:p>
    <w:p w14:paraId="735D05EC" w14:textId="77777777" w:rsidR="00A561E0" w:rsidRDefault="00A561E0" w:rsidP="00964CAC">
      <w:pPr>
        <w:pStyle w:val="Texto"/>
      </w:pPr>
    </w:p>
    <w:p w14:paraId="379A02AF" w14:textId="6A690951" w:rsidR="00474306" w:rsidRDefault="00F51459" w:rsidP="00474306">
      <w:pPr>
        <w:pStyle w:val="Texto"/>
        <w:rPr>
          <w:rFonts w:cs="Arial"/>
        </w:rPr>
      </w:pPr>
      <w:r>
        <w:rPr>
          <w:rFonts w:cs="Arial"/>
        </w:rPr>
        <w:t>A</w:t>
      </w:r>
      <w:r w:rsidR="00474306">
        <w:rPr>
          <w:rFonts w:cs="Arial"/>
        </w:rPr>
        <w:t xml:space="preserve"> tela </w:t>
      </w:r>
      <w:r w:rsidR="00A51081">
        <w:rPr>
          <w:rFonts w:cs="Arial"/>
        </w:rPr>
        <w:t>da</w:t>
      </w:r>
      <w:r w:rsidR="00474306">
        <w:rPr>
          <w:rFonts w:cs="Arial"/>
        </w:rPr>
        <w:t xml:space="preserve"> </w:t>
      </w:r>
      <w:r w:rsidR="00137465">
        <w:rPr>
          <w:rFonts w:cs="Arial"/>
        </w:rPr>
        <w:fldChar w:fldCharType="begin"/>
      </w:r>
      <w:r w:rsidR="00137465">
        <w:rPr>
          <w:rFonts w:cs="Arial"/>
        </w:rPr>
        <w:instrText xml:space="preserve"> REF _Ref171813997 \h </w:instrText>
      </w:r>
      <w:r w:rsidR="00137465">
        <w:rPr>
          <w:rFonts w:cs="Arial"/>
        </w:rPr>
      </w:r>
      <w:r w:rsidR="00137465">
        <w:rPr>
          <w:rFonts w:cs="Arial"/>
        </w:rPr>
        <w:fldChar w:fldCharType="separate"/>
      </w:r>
      <w:r w:rsidR="00137465">
        <w:t xml:space="preserve">Figura </w:t>
      </w:r>
      <w:r w:rsidR="00137465">
        <w:rPr>
          <w:noProof/>
        </w:rPr>
        <w:t>3</w:t>
      </w:r>
      <w:r w:rsidR="00137465">
        <w:rPr>
          <w:rFonts w:cs="Arial"/>
        </w:rPr>
        <w:fldChar w:fldCharType="end"/>
      </w:r>
      <w:r w:rsidR="00137465">
        <w:rPr>
          <w:rFonts w:cs="Arial"/>
        </w:rPr>
        <w:t xml:space="preserve"> </w:t>
      </w:r>
      <w:r>
        <w:rPr>
          <w:rFonts w:cs="Arial"/>
        </w:rPr>
        <w:t>mostra uma caixa de diálogos criada com auxílio da ferramenta</w:t>
      </w:r>
      <w:r w:rsidR="00710751">
        <w:rPr>
          <w:rFonts w:cs="Arial"/>
        </w:rPr>
        <w:t xml:space="preserve"> gráfica</w:t>
      </w:r>
      <w:r>
        <w:rPr>
          <w:rFonts w:cs="Arial"/>
        </w:rPr>
        <w:t xml:space="preserve"> </w:t>
      </w:r>
      <w:proofErr w:type="spellStart"/>
      <w:r w:rsidRPr="00F51459">
        <w:rPr>
          <w:rFonts w:cs="Arial"/>
          <w:i/>
          <w:iCs/>
        </w:rPr>
        <w:t>QtDesigner</w:t>
      </w:r>
      <w:proofErr w:type="spellEnd"/>
      <w:r>
        <w:rPr>
          <w:rFonts w:cs="Arial"/>
        </w:rPr>
        <w:t xml:space="preserve"> onde é </w:t>
      </w:r>
      <w:r w:rsidR="00474306">
        <w:rPr>
          <w:rFonts w:cs="Arial"/>
        </w:rPr>
        <w:t>solicitado ao usuário entrar com a primeira camada de pontos (caixa 1). A lista de camadas disponíveis para seleção é filtrada e apenas aquelas do tipo ponto ficam disponíveis. Essa é a camada a qual se deseja estudar a área de influência. Adicionalmente essa área de influência é determinada na caixa identificada como número 2. Na terceira caixa é escolhida a camada com o sistema viário. Essa caixa faz o filtro das camadas disponíveis e apresenta somente as que são do tipo linha. Por fim, a última caixa (de número 4) pede para escolher a camada a qual se deseja contar o número de feições na área de influência da primeira camada. Novamente, as camadas são filtradas e apenas as do tipo ponto são listadas.</w:t>
      </w:r>
    </w:p>
    <w:p w14:paraId="6F59C482" w14:textId="77777777" w:rsidR="000F3D0C" w:rsidRDefault="00655A20" w:rsidP="000F3D0C">
      <w:pPr>
        <w:pStyle w:val="Texto"/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0092B4" wp14:editId="4908F3C8">
            <wp:extent cx="4115676" cy="3240000"/>
            <wp:effectExtent l="0" t="0" r="0" b="0"/>
            <wp:docPr id="37845417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4173" name="Imagem 1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68" b="34732"/>
                    <a:stretch/>
                  </pic:blipFill>
                  <pic:spPr bwMode="auto">
                    <a:xfrm>
                      <a:off x="0" y="0"/>
                      <a:ext cx="411567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67052" w14:textId="6CB827B5" w:rsidR="00A561E0" w:rsidRDefault="000F3D0C" w:rsidP="000F3D0C">
      <w:pPr>
        <w:pStyle w:val="Legenda"/>
        <w:spacing w:before="0" w:after="0"/>
      </w:pPr>
      <w:bookmarkStart w:id="21" w:name="_Ref1718139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6296">
        <w:rPr>
          <w:noProof/>
        </w:rPr>
        <w:t>3</w:t>
      </w:r>
      <w:r>
        <w:fldChar w:fldCharType="end"/>
      </w:r>
      <w:bookmarkEnd w:id="21"/>
      <w:r>
        <w:t xml:space="preserve"> - </w:t>
      </w:r>
      <w:r w:rsidRPr="002610CF">
        <w:t>Tela inicial do plugin</w:t>
      </w:r>
    </w:p>
    <w:p w14:paraId="174D583B" w14:textId="77777777" w:rsidR="000A4D07" w:rsidRDefault="000A4D07" w:rsidP="00964CAC">
      <w:pPr>
        <w:pStyle w:val="Texto"/>
        <w:rPr>
          <w:rFonts w:cs="Arial"/>
        </w:rPr>
      </w:pPr>
    </w:p>
    <w:p w14:paraId="646F3DE7" w14:textId="1A1CBD96" w:rsidR="009F7351" w:rsidRDefault="004A0F1D" w:rsidP="00964CAC">
      <w:pPr>
        <w:pStyle w:val="Texto"/>
        <w:rPr>
          <w:rFonts w:cs="Arial"/>
        </w:rPr>
      </w:pPr>
      <w:r>
        <w:rPr>
          <w:rFonts w:cs="Arial"/>
        </w:rPr>
        <w:t xml:space="preserve">Ao pressionar o botão “OK”, a janela de informações da </w:t>
      </w:r>
      <w:r w:rsidR="00137465">
        <w:rPr>
          <w:rFonts w:cs="Arial"/>
        </w:rPr>
        <w:fldChar w:fldCharType="begin"/>
      </w:r>
      <w:r w:rsidR="00137465">
        <w:rPr>
          <w:rFonts w:cs="Arial"/>
        </w:rPr>
        <w:instrText xml:space="preserve"> REF _Ref171814009 \h </w:instrText>
      </w:r>
      <w:r w:rsidR="00137465">
        <w:rPr>
          <w:rFonts w:cs="Arial"/>
        </w:rPr>
      </w:r>
      <w:r w:rsidR="00137465">
        <w:rPr>
          <w:rFonts w:cs="Arial"/>
        </w:rPr>
        <w:fldChar w:fldCharType="separate"/>
      </w:r>
      <w:r w:rsidR="00137465">
        <w:t xml:space="preserve">Figura </w:t>
      </w:r>
      <w:r w:rsidR="00137465">
        <w:rPr>
          <w:noProof/>
        </w:rPr>
        <w:t>4</w:t>
      </w:r>
      <w:r w:rsidR="00137465">
        <w:rPr>
          <w:rFonts w:cs="Arial"/>
        </w:rPr>
        <w:fldChar w:fldCharType="end"/>
      </w:r>
      <w:r w:rsidR="00137465">
        <w:rPr>
          <w:rFonts w:cs="Arial"/>
        </w:rPr>
        <w:t xml:space="preserve"> </w:t>
      </w:r>
      <w:r>
        <w:rPr>
          <w:rFonts w:cs="Arial"/>
        </w:rPr>
        <w:t xml:space="preserve">é apresentada. No exemplo </w:t>
      </w:r>
      <w:r w:rsidR="0046745E">
        <w:rPr>
          <w:rFonts w:cs="Arial"/>
        </w:rPr>
        <w:t xml:space="preserve">aqui utilizado, </w:t>
      </w:r>
      <w:r>
        <w:rPr>
          <w:rFonts w:cs="Arial"/>
        </w:rPr>
        <w:t xml:space="preserve">uma camada inicial chamada </w:t>
      </w:r>
      <w:r w:rsidR="0046745E">
        <w:rPr>
          <w:rFonts w:cs="Arial"/>
        </w:rPr>
        <w:t>“</w:t>
      </w:r>
      <w:r>
        <w:rPr>
          <w:rFonts w:cs="Arial"/>
        </w:rPr>
        <w:t>TERMINAL_DE_TRANSPORTE</w:t>
      </w:r>
      <w:r w:rsidR="0046745E">
        <w:rPr>
          <w:rFonts w:cs="Arial"/>
        </w:rPr>
        <w:t>”</w:t>
      </w:r>
      <w:r w:rsidR="00C20B5B">
        <w:rPr>
          <w:rFonts w:cs="Arial"/>
        </w:rPr>
        <w:t xml:space="preserve"> teve</w:t>
      </w:r>
      <w:r w:rsidR="0046745E">
        <w:rPr>
          <w:rFonts w:cs="Arial"/>
        </w:rPr>
        <w:t xml:space="preserve"> </w:t>
      </w:r>
      <w:r w:rsidR="00C20B5B">
        <w:rPr>
          <w:rFonts w:cs="Arial"/>
        </w:rPr>
        <w:t>24 feições contadas e para a área de influência (buffer) especificado</w:t>
      </w:r>
      <w:r w:rsidR="000E016E">
        <w:rPr>
          <w:rFonts w:cs="Arial"/>
        </w:rPr>
        <w:t xml:space="preserve"> (no caso, 500 metros)</w:t>
      </w:r>
      <w:r w:rsidR="00C20B5B">
        <w:rPr>
          <w:rFonts w:cs="Arial"/>
        </w:rPr>
        <w:t xml:space="preserve">, </w:t>
      </w:r>
      <w:r w:rsidR="001F742B">
        <w:rPr>
          <w:rFonts w:cs="Arial"/>
        </w:rPr>
        <w:t>foi feita a contagem da extensão de vias cobertas por essas áreas e quantidade de feições sobrepostas da camada de interesse (</w:t>
      </w:r>
      <w:r w:rsidR="00415517">
        <w:rPr>
          <w:rFonts w:cs="Arial"/>
        </w:rPr>
        <w:t xml:space="preserve">ESCOLA_MUNICIPAL). </w:t>
      </w:r>
    </w:p>
    <w:p w14:paraId="09C4B25D" w14:textId="77777777" w:rsidR="009F7351" w:rsidRDefault="009F7351" w:rsidP="00964CAC">
      <w:pPr>
        <w:pStyle w:val="Texto"/>
        <w:rPr>
          <w:rFonts w:cs="Arial"/>
        </w:rPr>
      </w:pPr>
    </w:p>
    <w:p w14:paraId="44A30D4B" w14:textId="77777777" w:rsidR="000F3D0C" w:rsidRDefault="00430032" w:rsidP="000F3D0C">
      <w:pPr>
        <w:pStyle w:val="Texto"/>
        <w:keepNext/>
        <w:spacing w:line="240" w:lineRule="auto"/>
        <w:ind w:firstLine="0"/>
        <w:jc w:val="center"/>
      </w:pPr>
      <w:r w:rsidRPr="00430032">
        <w:rPr>
          <w:rFonts w:cs="Arial"/>
          <w:noProof/>
        </w:rPr>
        <w:drawing>
          <wp:inline distT="0" distB="0" distL="0" distR="0" wp14:anchorId="44694CAF" wp14:editId="56617E16">
            <wp:extent cx="4772025" cy="1282890"/>
            <wp:effectExtent l="0" t="0" r="0" b="0"/>
            <wp:docPr id="7578494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49491" name="Imagem 1" descr="Texto&#10;&#10;Descrição gerada automaticamente"/>
                    <pic:cNvPicPr/>
                  </pic:nvPicPr>
                  <pic:blipFill rotWithShape="1">
                    <a:blip r:embed="rId12"/>
                    <a:srcRect l="394" t="3031" r="984" b="-5066"/>
                    <a:stretch/>
                  </pic:blipFill>
                  <pic:spPr bwMode="auto">
                    <a:xfrm>
                      <a:off x="0" y="0"/>
                      <a:ext cx="4772690" cy="128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08D75" w14:textId="2E41DC0A" w:rsidR="009F7351" w:rsidRDefault="000F3D0C" w:rsidP="000F3D0C">
      <w:pPr>
        <w:pStyle w:val="Legenda"/>
        <w:spacing w:before="0" w:after="0"/>
        <w:rPr>
          <w:rFonts w:cs="Arial"/>
        </w:rPr>
      </w:pPr>
      <w:bookmarkStart w:id="22" w:name="_Ref1718140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6296">
        <w:rPr>
          <w:noProof/>
        </w:rPr>
        <w:t>4</w:t>
      </w:r>
      <w:r>
        <w:fldChar w:fldCharType="end"/>
      </w:r>
      <w:bookmarkEnd w:id="22"/>
      <w:r>
        <w:t xml:space="preserve"> - </w:t>
      </w:r>
      <w:r w:rsidRPr="00AF217A">
        <w:t>Caixa de Diálogos do primeiro exemplo mostrando as informações calculadas</w:t>
      </w:r>
    </w:p>
    <w:p w14:paraId="1ACA8212" w14:textId="77777777" w:rsidR="000E016E" w:rsidRDefault="000E016E" w:rsidP="00964CAC">
      <w:pPr>
        <w:pStyle w:val="Texto"/>
        <w:rPr>
          <w:rFonts w:cs="Arial"/>
        </w:rPr>
      </w:pPr>
    </w:p>
    <w:p w14:paraId="52F00153" w14:textId="2F84E497" w:rsidR="00430032" w:rsidRDefault="00415517" w:rsidP="00964CAC">
      <w:pPr>
        <w:pStyle w:val="Texto"/>
        <w:rPr>
          <w:rFonts w:cs="Arial"/>
        </w:rPr>
      </w:pPr>
      <w:r>
        <w:rPr>
          <w:rFonts w:cs="Arial"/>
        </w:rPr>
        <w:t xml:space="preserve">O resultado pode ser visto na </w:t>
      </w:r>
      <w:r w:rsidR="000924E8">
        <w:rPr>
          <w:rFonts w:cs="Arial"/>
        </w:rPr>
        <w:fldChar w:fldCharType="begin"/>
      </w:r>
      <w:r w:rsidR="000924E8">
        <w:rPr>
          <w:rFonts w:cs="Arial"/>
        </w:rPr>
        <w:instrText xml:space="preserve"> REF _Ref171814043 \h </w:instrText>
      </w:r>
      <w:r w:rsidR="000924E8">
        <w:rPr>
          <w:rFonts w:cs="Arial"/>
        </w:rPr>
      </w:r>
      <w:r w:rsidR="000924E8">
        <w:rPr>
          <w:rFonts w:cs="Arial"/>
        </w:rPr>
        <w:fldChar w:fldCharType="separate"/>
      </w:r>
      <w:r w:rsidR="000924E8">
        <w:t xml:space="preserve">Figura </w:t>
      </w:r>
      <w:r w:rsidR="000924E8">
        <w:rPr>
          <w:noProof/>
        </w:rPr>
        <w:t>8</w:t>
      </w:r>
      <w:r w:rsidR="000924E8">
        <w:rPr>
          <w:rFonts w:cs="Arial"/>
        </w:rPr>
        <w:fldChar w:fldCharType="end"/>
      </w:r>
      <w:r>
        <w:rPr>
          <w:rFonts w:cs="Arial"/>
        </w:rPr>
        <w:t xml:space="preserve">, com as áreas de influência </w:t>
      </w:r>
      <w:r w:rsidR="000924E8">
        <w:rPr>
          <w:rFonts w:cs="Arial"/>
        </w:rPr>
        <w:t>e</w:t>
      </w:r>
      <w:r>
        <w:rPr>
          <w:rFonts w:cs="Arial"/>
        </w:rPr>
        <w:t xml:space="preserve"> as respectivas ruas atingidas destacadas.</w:t>
      </w:r>
      <w:r w:rsidR="007260C4">
        <w:rPr>
          <w:rFonts w:cs="Arial"/>
        </w:rPr>
        <w:t xml:space="preserve"> </w:t>
      </w:r>
    </w:p>
    <w:p w14:paraId="194F9460" w14:textId="77777777" w:rsidR="00C966BD" w:rsidRDefault="00C966BD" w:rsidP="00964CAC">
      <w:pPr>
        <w:pStyle w:val="Texto"/>
        <w:rPr>
          <w:rFonts w:cs="Arial"/>
        </w:rPr>
      </w:pPr>
    </w:p>
    <w:p w14:paraId="5CED15CC" w14:textId="77777777" w:rsidR="00B16296" w:rsidRDefault="0026203E" w:rsidP="00B16296">
      <w:pPr>
        <w:pStyle w:val="Texto"/>
        <w:keepNext/>
        <w:spacing w:line="240" w:lineRule="auto"/>
        <w:ind w:firstLine="0"/>
        <w:jc w:val="center"/>
      </w:pPr>
      <w:r w:rsidRPr="006E024E">
        <w:rPr>
          <w:rFonts w:cs="Arial"/>
        </w:rPr>
        <w:lastRenderedPageBreak/>
        <w:drawing>
          <wp:inline distT="0" distB="0" distL="0" distR="0" wp14:anchorId="731CD335" wp14:editId="33DF9922">
            <wp:extent cx="5760085" cy="2470245"/>
            <wp:effectExtent l="0" t="0" r="0" b="0"/>
            <wp:docPr id="1811223946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23946" name="Imagem 1" descr="Gráfico de dispersão&#10;&#10;Descrição gerada automaticamente"/>
                    <pic:cNvPicPr/>
                  </pic:nvPicPr>
                  <pic:blipFill rotWithShape="1">
                    <a:blip r:embed="rId13"/>
                    <a:srcRect t="1" b="-3324"/>
                    <a:stretch/>
                  </pic:blipFill>
                  <pic:spPr bwMode="auto">
                    <a:xfrm>
                      <a:off x="0" y="0"/>
                      <a:ext cx="5760085" cy="247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32665" w14:textId="0657ECA5" w:rsidR="0026203E" w:rsidRDefault="00B16296" w:rsidP="00B162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0D4A19">
        <w:t>Tela Final após a execução do script, para o primeiro exemplo</w:t>
      </w:r>
    </w:p>
    <w:p w14:paraId="22DC1B4D" w14:textId="77777777" w:rsidR="0026203E" w:rsidRDefault="0026203E" w:rsidP="00964CAC">
      <w:pPr>
        <w:pStyle w:val="Texto"/>
        <w:rPr>
          <w:rFonts w:cs="Arial"/>
        </w:rPr>
      </w:pPr>
    </w:p>
    <w:p w14:paraId="3E5CA7AE" w14:textId="1EA51F4B" w:rsidR="006710B0" w:rsidRDefault="006710B0" w:rsidP="00964CAC">
      <w:pPr>
        <w:pStyle w:val="Texto"/>
        <w:rPr>
          <w:rFonts w:cs="Arial"/>
        </w:rPr>
      </w:pPr>
      <w:r>
        <w:rPr>
          <w:rFonts w:cs="Arial"/>
        </w:rPr>
        <w:t>Convém observar a criação de camadas temporárias denominadas “</w:t>
      </w:r>
      <w:proofErr w:type="spellStart"/>
      <w:r>
        <w:rPr>
          <w:rFonts w:cs="Arial"/>
        </w:rPr>
        <w:t>Ruas_Atingidas</w:t>
      </w:r>
      <w:proofErr w:type="spellEnd"/>
      <w:r>
        <w:rPr>
          <w:rFonts w:cs="Arial"/>
        </w:rPr>
        <w:t>”, “</w:t>
      </w:r>
      <w:proofErr w:type="spellStart"/>
      <w:r>
        <w:rPr>
          <w:rFonts w:cs="Arial"/>
        </w:rPr>
        <w:t>Area_Cobertura</w:t>
      </w:r>
      <w:proofErr w:type="spellEnd"/>
      <w:r>
        <w:rPr>
          <w:rFonts w:cs="Arial"/>
        </w:rPr>
        <w:t>” e “</w:t>
      </w:r>
      <w:proofErr w:type="spellStart"/>
      <w:r>
        <w:rPr>
          <w:rFonts w:cs="Arial"/>
        </w:rPr>
        <w:t>Pontos_Sobrepostos</w:t>
      </w:r>
      <w:proofErr w:type="spellEnd"/>
      <w:r>
        <w:rPr>
          <w:rFonts w:cs="Arial"/>
        </w:rPr>
        <w:t xml:space="preserve">”. O script, ao criar essas camadas, carrega em suas respectivas tabelas de atributos as mesmas informações mostradas na caixa de diálogos previamente mostrada. Essas informações podem ser vistas </w:t>
      </w:r>
      <w:r>
        <w:rPr>
          <w:rFonts w:cs="Arial"/>
        </w:rPr>
        <w:t xml:space="preserve">nas </w:t>
      </w:r>
      <w:r w:rsidR="005F1535">
        <w:rPr>
          <w:rFonts w:cs="Arial"/>
        </w:rPr>
        <w:t>figuras 6, 7 e 8</w:t>
      </w:r>
      <w:r>
        <w:rPr>
          <w:rFonts w:cs="Arial"/>
        </w:rPr>
        <w:t>.</w:t>
      </w:r>
    </w:p>
    <w:p w14:paraId="12CB2625" w14:textId="77777777" w:rsidR="0026203E" w:rsidRDefault="0026203E" w:rsidP="00964CAC">
      <w:pPr>
        <w:pStyle w:val="Texto"/>
        <w:rPr>
          <w:rFonts w:cs="Arial"/>
        </w:rPr>
      </w:pPr>
    </w:p>
    <w:p w14:paraId="23D62973" w14:textId="77777777" w:rsidR="00B16296" w:rsidRDefault="00C966BD" w:rsidP="00B16296">
      <w:pPr>
        <w:pStyle w:val="Texto"/>
        <w:keepNext/>
        <w:spacing w:line="240" w:lineRule="auto"/>
        <w:ind w:firstLine="0"/>
        <w:jc w:val="center"/>
      </w:pPr>
      <w:r w:rsidRPr="001D7C60">
        <w:rPr>
          <w:rFonts w:cs="Arial"/>
        </w:rPr>
        <w:drawing>
          <wp:inline distT="0" distB="0" distL="0" distR="0" wp14:anchorId="4C022F3E" wp14:editId="702DC7C5">
            <wp:extent cx="4201800" cy="2197289"/>
            <wp:effectExtent l="0" t="0" r="8255" b="0"/>
            <wp:docPr id="14871744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4402" name=""/>
                    <pic:cNvPicPr/>
                  </pic:nvPicPr>
                  <pic:blipFill rotWithShape="1">
                    <a:blip r:embed="rId14"/>
                    <a:srcRect b="-1744"/>
                    <a:stretch/>
                  </pic:blipFill>
                  <pic:spPr bwMode="auto">
                    <a:xfrm>
                      <a:off x="0" y="0"/>
                      <a:ext cx="4202510" cy="219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978E5" w14:textId="3768F8A1" w:rsidR="000F3D0C" w:rsidRDefault="00B16296" w:rsidP="00B16296">
      <w:pPr>
        <w:pStyle w:val="Legenda"/>
      </w:pPr>
      <w:bookmarkStart w:id="23" w:name="_Ref1718141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23"/>
      <w:r>
        <w:t xml:space="preserve"> - </w:t>
      </w:r>
      <w:r w:rsidRPr="0061748E">
        <w:t>Comprimento Calculado das Ruas Atingidas</w:t>
      </w:r>
    </w:p>
    <w:p w14:paraId="303D2C8A" w14:textId="77777777" w:rsidR="00C966BD" w:rsidRDefault="00C966BD" w:rsidP="00964CAC">
      <w:pPr>
        <w:pStyle w:val="Texto"/>
        <w:rPr>
          <w:rFonts w:cs="Arial"/>
        </w:rPr>
      </w:pPr>
    </w:p>
    <w:p w14:paraId="2BA6FE1F" w14:textId="77777777" w:rsidR="00B16296" w:rsidRDefault="00C966BD" w:rsidP="00B16296">
      <w:pPr>
        <w:pStyle w:val="Texto"/>
        <w:keepNext/>
        <w:spacing w:line="240" w:lineRule="auto"/>
        <w:ind w:firstLine="0"/>
        <w:jc w:val="center"/>
      </w:pPr>
      <w:r w:rsidRPr="0035193B">
        <w:rPr>
          <w:rFonts w:cs="Arial"/>
        </w:rPr>
        <w:lastRenderedPageBreak/>
        <w:drawing>
          <wp:inline distT="0" distB="0" distL="0" distR="0" wp14:anchorId="7EEB202E" wp14:editId="6118EFE5">
            <wp:extent cx="4201800" cy="2251881"/>
            <wp:effectExtent l="0" t="0" r="8255" b="0"/>
            <wp:docPr id="270918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18646" name=""/>
                    <pic:cNvPicPr/>
                  </pic:nvPicPr>
                  <pic:blipFill rotWithShape="1">
                    <a:blip r:embed="rId15"/>
                    <a:srcRect b="-4271"/>
                    <a:stretch/>
                  </pic:blipFill>
                  <pic:spPr bwMode="auto">
                    <a:xfrm>
                      <a:off x="0" y="0"/>
                      <a:ext cx="4202510" cy="225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5F44E" w14:textId="0F42A966" w:rsidR="000F3D0C" w:rsidRDefault="00B16296" w:rsidP="00B16296">
      <w:pPr>
        <w:pStyle w:val="Legenda"/>
      </w:pPr>
      <w:bookmarkStart w:id="24" w:name="_Ref1718142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24"/>
      <w:r>
        <w:t xml:space="preserve"> - </w:t>
      </w:r>
      <w:r w:rsidRPr="009B1484">
        <w:t>Área de Cobertura Calculado</w:t>
      </w:r>
    </w:p>
    <w:p w14:paraId="7C347895" w14:textId="77777777" w:rsidR="0000331E" w:rsidRDefault="0000331E" w:rsidP="00964CAC">
      <w:pPr>
        <w:pStyle w:val="Texto"/>
        <w:rPr>
          <w:rFonts w:cs="Arial"/>
        </w:rPr>
      </w:pPr>
    </w:p>
    <w:p w14:paraId="016BF990" w14:textId="77777777" w:rsidR="00B16296" w:rsidRDefault="00C966BD" w:rsidP="00B16296">
      <w:pPr>
        <w:pStyle w:val="Texto"/>
        <w:keepNext/>
        <w:spacing w:line="240" w:lineRule="auto"/>
        <w:ind w:firstLine="0"/>
        <w:jc w:val="center"/>
      </w:pPr>
      <w:r w:rsidRPr="005568B1">
        <w:rPr>
          <w:rFonts w:cs="Arial"/>
        </w:rPr>
        <w:drawing>
          <wp:inline distT="0" distB="0" distL="0" distR="0" wp14:anchorId="006F9722" wp14:editId="7ADAA95E">
            <wp:extent cx="4201800" cy="2197290"/>
            <wp:effectExtent l="0" t="0" r="8255" b="0"/>
            <wp:docPr id="4938490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49047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6"/>
                    <a:srcRect b="-1744"/>
                    <a:stretch/>
                  </pic:blipFill>
                  <pic:spPr bwMode="auto">
                    <a:xfrm>
                      <a:off x="0" y="0"/>
                      <a:ext cx="4202510" cy="219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C8D79" w14:textId="531BE4F4" w:rsidR="000F3D0C" w:rsidRDefault="00B16296" w:rsidP="00B16296">
      <w:pPr>
        <w:pStyle w:val="Legenda"/>
      </w:pPr>
      <w:bookmarkStart w:id="25" w:name="_Ref1718142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25"/>
      <w:r>
        <w:t xml:space="preserve"> - </w:t>
      </w:r>
      <w:r w:rsidRPr="00794DE8">
        <w:t>Quantidade de Pontos Sobrepostos da Camada de Interesse</w:t>
      </w:r>
    </w:p>
    <w:p w14:paraId="2BCD8AFE" w14:textId="77777777" w:rsidR="0026203E" w:rsidRDefault="0026203E" w:rsidP="0097791B">
      <w:pPr>
        <w:pStyle w:val="Texto"/>
        <w:ind w:firstLine="0"/>
        <w:jc w:val="center"/>
        <w:rPr>
          <w:rFonts w:cs="Arial"/>
        </w:rPr>
      </w:pPr>
    </w:p>
    <w:p w14:paraId="6BE4E5CD" w14:textId="77FE8930" w:rsidR="00F96535" w:rsidRPr="00F96535" w:rsidRDefault="00F96535" w:rsidP="00F96535">
      <w:pPr>
        <w:pStyle w:val="Texto"/>
        <w:rPr>
          <w:rFonts w:cs="Arial"/>
        </w:rPr>
      </w:pPr>
      <w:r>
        <w:rPr>
          <w:rFonts w:cs="Arial"/>
        </w:rPr>
        <w:t>Ao fim o</w:t>
      </w:r>
      <w:r w:rsidRPr="00F96535">
        <w:rPr>
          <w:rFonts w:cs="Arial"/>
        </w:rPr>
        <w:t xml:space="preserve"> script pede um local dentro do computador para salvar um arquivo .</w:t>
      </w:r>
      <w:proofErr w:type="spellStart"/>
      <w:r w:rsidRPr="00F96535">
        <w:rPr>
          <w:rFonts w:cs="Arial"/>
        </w:rPr>
        <w:t>txt</w:t>
      </w:r>
      <w:proofErr w:type="spellEnd"/>
      <w:r w:rsidRPr="00F96535">
        <w:rPr>
          <w:rFonts w:cs="Arial"/>
        </w:rPr>
        <w:t xml:space="preserve"> com as informações</w:t>
      </w:r>
      <w:r>
        <w:rPr>
          <w:rFonts w:cs="Arial"/>
        </w:rPr>
        <w:t xml:space="preserve"> que foram adicionadas às camadas temporárias</w:t>
      </w:r>
      <w:r w:rsidR="00501918">
        <w:rPr>
          <w:rFonts w:cs="Arial"/>
        </w:rPr>
        <w:t xml:space="preserve"> (a mesma mensagem que aparece na caixa de diálogos da Figura </w:t>
      </w:r>
      <w:proofErr w:type="spellStart"/>
      <w:r w:rsidR="00501918">
        <w:rPr>
          <w:rFonts w:cs="Arial"/>
        </w:rPr>
        <w:t>xx</w:t>
      </w:r>
      <w:proofErr w:type="spellEnd"/>
      <w:r w:rsidRPr="00F96535">
        <w:rPr>
          <w:rFonts w:cs="Arial"/>
        </w:rPr>
        <w:t>.</w:t>
      </w:r>
    </w:p>
    <w:p w14:paraId="3704F031" w14:textId="77777777" w:rsidR="0097791B" w:rsidRDefault="0097791B" w:rsidP="00964CAC">
      <w:pPr>
        <w:pStyle w:val="Texto"/>
        <w:rPr>
          <w:rFonts w:cs="Arial"/>
        </w:rPr>
      </w:pPr>
    </w:p>
    <w:p w14:paraId="44B6D004" w14:textId="1A95E4E9" w:rsidR="002F64B8" w:rsidRPr="00080BBE" w:rsidRDefault="002F64B8" w:rsidP="002F64B8">
      <w:pPr>
        <w:pStyle w:val="Ttulo2"/>
      </w:pPr>
      <w:bookmarkStart w:id="26" w:name="_Toc171813944"/>
      <w:r>
        <w:t xml:space="preserve">EXEMPLO </w:t>
      </w:r>
      <w:r>
        <w:t>PARA ÁREA DE NEGÓCIOS</w:t>
      </w:r>
      <w:bookmarkEnd w:id="26"/>
    </w:p>
    <w:p w14:paraId="1060002A" w14:textId="27C4496A" w:rsidR="00EE2936" w:rsidRDefault="002F64B8" w:rsidP="00964CAC">
      <w:pPr>
        <w:pStyle w:val="Texto"/>
        <w:rPr>
          <w:rFonts w:cs="Arial"/>
        </w:rPr>
      </w:pPr>
      <w:r>
        <w:rPr>
          <w:rFonts w:cs="Arial"/>
        </w:rPr>
        <w:t xml:space="preserve">A partir de informações obtidas do serviço do </w:t>
      </w:r>
      <w:r w:rsidRPr="003812A3">
        <w:rPr>
          <w:rFonts w:cs="Arial"/>
          <w:i/>
          <w:iCs/>
        </w:rPr>
        <w:t>Google</w:t>
      </w:r>
      <w:r>
        <w:rPr>
          <w:rFonts w:cs="Arial"/>
        </w:rPr>
        <w:t xml:space="preserve"> denominado </w:t>
      </w:r>
      <w:r w:rsidRPr="003812A3">
        <w:rPr>
          <w:rFonts w:cs="Arial"/>
          <w:i/>
          <w:iCs/>
        </w:rPr>
        <w:t xml:space="preserve">Google </w:t>
      </w:r>
      <w:proofErr w:type="spellStart"/>
      <w:r w:rsidRPr="003812A3">
        <w:rPr>
          <w:rFonts w:cs="Arial"/>
          <w:i/>
          <w:iCs/>
        </w:rPr>
        <w:t>MyMaps</w:t>
      </w:r>
      <w:proofErr w:type="spellEnd"/>
      <w:r>
        <w:rPr>
          <w:rFonts w:cs="Arial"/>
        </w:rPr>
        <w:t xml:space="preserve">, foram identificadas as localizações das lojas de duas redes </w:t>
      </w:r>
      <w:r w:rsidR="003812A3">
        <w:rPr>
          <w:rFonts w:cs="Arial"/>
        </w:rPr>
        <w:t xml:space="preserve">de franquias </w:t>
      </w:r>
      <w:r w:rsidR="003951E8">
        <w:rPr>
          <w:rFonts w:cs="Arial"/>
        </w:rPr>
        <w:t>que atuam no mesmo segmento, a saber Brasil Cacau e Cacau Show. O que interessa nesse exemplo é saber quantas unidades da rede Brasil Cacau existem atualmente dentro de um raio de 250 metros a partir de cada uma das lojas da rede Cacau Show.</w:t>
      </w:r>
    </w:p>
    <w:p w14:paraId="5795707A" w14:textId="081F3E2F" w:rsidR="0097791B" w:rsidRDefault="00941A5A" w:rsidP="00964CAC">
      <w:pPr>
        <w:pStyle w:val="Texto"/>
        <w:rPr>
          <w:rFonts w:cs="Arial"/>
        </w:rPr>
      </w:pPr>
      <w:r>
        <w:rPr>
          <w:rFonts w:cs="Arial"/>
        </w:rPr>
        <w:t>As informações de entrada e prints de tela são apresentados na sequência.</w:t>
      </w:r>
    </w:p>
    <w:p w14:paraId="23E6AC20" w14:textId="77777777" w:rsidR="00752442" w:rsidRDefault="00752442" w:rsidP="00964CAC">
      <w:pPr>
        <w:pStyle w:val="Texto"/>
        <w:rPr>
          <w:rFonts w:cs="Arial"/>
        </w:rPr>
      </w:pPr>
    </w:p>
    <w:p w14:paraId="0BBCB1E2" w14:textId="77777777" w:rsidR="000F3D0C" w:rsidRDefault="00752442" w:rsidP="000F3D0C">
      <w:pPr>
        <w:pStyle w:val="Texto"/>
        <w:keepNext/>
        <w:spacing w:line="240" w:lineRule="auto"/>
        <w:ind w:firstLine="0"/>
        <w:jc w:val="center"/>
      </w:pPr>
      <w:r w:rsidRPr="00752442">
        <w:rPr>
          <w:rFonts w:cs="Arial"/>
        </w:rPr>
        <w:drawing>
          <wp:inline distT="0" distB="0" distL="0" distR="0" wp14:anchorId="6162DE45" wp14:editId="63685F1F">
            <wp:extent cx="5760085" cy="2390775"/>
            <wp:effectExtent l="0" t="0" r="0" b="9525"/>
            <wp:docPr id="702100834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00834" name="Imagem 1" descr="Map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5673" w14:textId="5A8AC063" w:rsidR="00C448B8" w:rsidRDefault="000F3D0C" w:rsidP="000F3D0C">
      <w:pPr>
        <w:pStyle w:val="Legenda"/>
        <w:spacing w:before="0" w:after="0"/>
        <w:rPr>
          <w:rFonts w:cs="Arial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6296">
        <w:rPr>
          <w:noProof/>
        </w:rPr>
        <w:t>9</w:t>
      </w:r>
      <w:r>
        <w:fldChar w:fldCharType="end"/>
      </w:r>
      <w:r>
        <w:t xml:space="preserve"> - </w:t>
      </w:r>
      <w:r w:rsidRPr="0065099C">
        <w:t>Tela do QGIS com camadas do segundo exemplo carregadas</w:t>
      </w:r>
    </w:p>
    <w:p w14:paraId="7FF5C230" w14:textId="77777777" w:rsidR="00C448B8" w:rsidRDefault="00C448B8" w:rsidP="00964CAC">
      <w:pPr>
        <w:pStyle w:val="Texto"/>
        <w:rPr>
          <w:rFonts w:cs="Arial"/>
        </w:rPr>
      </w:pPr>
    </w:p>
    <w:p w14:paraId="375613EB" w14:textId="77777777" w:rsidR="000F3D0C" w:rsidRDefault="00411710" w:rsidP="000F3D0C">
      <w:pPr>
        <w:pStyle w:val="Texto"/>
        <w:keepNext/>
        <w:spacing w:line="240" w:lineRule="auto"/>
        <w:ind w:firstLine="0"/>
        <w:jc w:val="center"/>
      </w:pPr>
      <w:r w:rsidRPr="00411710">
        <w:rPr>
          <w:rFonts w:cs="Arial"/>
        </w:rPr>
        <w:drawing>
          <wp:inline distT="0" distB="0" distL="0" distR="0" wp14:anchorId="14E2A02A" wp14:editId="7FEE4055">
            <wp:extent cx="2973699" cy="3240000"/>
            <wp:effectExtent l="0" t="0" r="0" b="0"/>
            <wp:docPr id="111303527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35270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369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68A9" w14:textId="7BA2F49D" w:rsidR="00AA7E8A" w:rsidRDefault="000F3D0C" w:rsidP="000F3D0C">
      <w:pPr>
        <w:pStyle w:val="Legenda"/>
        <w:spacing w:before="0" w:after="0"/>
        <w:rPr>
          <w:rFonts w:cs="Arial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6296">
        <w:rPr>
          <w:noProof/>
        </w:rPr>
        <w:t>10</w:t>
      </w:r>
      <w:r>
        <w:fldChar w:fldCharType="end"/>
      </w:r>
      <w:r>
        <w:t xml:space="preserve"> - </w:t>
      </w:r>
      <w:r w:rsidRPr="00E6478C">
        <w:t>Tela com parâmetros de entrada do segundo exemplo</w:t>
      </w:r>
    </w:p>
    <w:p w14:paraId="5CCC7B44" w14:textId="77777777" w:rsidR="003B73FC" w:rsidRDefault="003B73FC" w:rsidP="00411710">
      <w:pPr>
        <w:pStyle w:val="Texto"/>
        <w:ind w:firstLine="0"/>
        <w:jc w:val="center"/>
        <w:rPr>
          <w:rFonts w:cs="Arial"/>
        </w:rPr>
      </w:pPr>
    </w:p>
    <w:p w14:paraId="0B1F5A7C" w14:textId="5BEBC1A8" w:rsidR="00F41446" w:rsidRDefault="003B73FC" w:rsidP="00964CAC">
      <w:pPr>
        <w:pStyle w:val="Texto"/>
        <w:rPr>
          <w:rFonts w:cs="Arial"/>
        </w:rPr>
      </w:pPr>
      <w:r>
        <w:rPr>
          <w:rFonts w:cs="Arial"/>
        </w:rPr>
        <w:t xml:space="preserve">Nesse caso, para um buffer de 250 metros, </w:t>
      </w:r>
      <w:r w:rsidR="00AF07A4">
        <w:rPr>
          <w:rFonts w:cs="Arial"/>
        </w:rPr>
        <w:t>a</w:t>
      </w:r>
      <w:r w:rsidR="00AF07A4" w:rsidRPr="00AF07A4">
        <w:rPr>
          <w:rFonts w:cs="Arial"/>
        </w:rPr>
        <w:t xml:space="preserve"> camada </w:t>
      </w:r>
      <w:proofErr w:type="spellStart"/>
      <w:r w:rsidR="00AF07A4" w:rsidRPr="00AF07A4">
        <w:rPr>
          <w:rFonts w:cs="Arial"/>
        </w:rPr>
        <w:t>CacauShow</w:t>
      </w:r>
      <w:proofErr w:type="spellEnd"/>
      <w:r w:rsidR="00AF07A4" w:rsidRPr="00AF07A4">
        <w:rPr>
          <w:rFonts w:cs="Arial"/>
        </w:rPr>
        <w:t xml:space="preserve"> tem 9 feições. Sua área de influência especificada ocupa 13</w:t>
      </w:r>
      <w:r w:rsidR="00315FD5">
        <w:rPr>
          <w:rFonts w:cs="Arial"/>
        </w:rPr>
        <w:t>,</w:t>
      </w:r>
      <w:r w:rsidR="00AF07A4" w:rsidRPr="00AF07A4">
        <w:rPr>
          <w:rFonts w:cs="Arial"/>
        </w:rPr>
        <w:t>95 km² e sobrepõe 22</w:t>
      </w:r>
      <w:r w:rsidR="00315FD5">
        <w:rPr>
          <w:rFonts w:cs="Arial"/>
        </w:rPr>
        <w:t>,</w:t>
      </w:r>
      <w:r w:rsidR="00AF07A4" w:rsidRPr="00AF07A4">
        <w:rPr>
          <w:rFonts w:cs="Arial"/>
        </w:rPr>
        <w:t xml:space="preserve">21 km de vias. Essa área engloba 2 feições da camada </w:t>
      </w:r>
      <w:proofErr w:type="spellStart"/>
      <w:r w:rsidR="00AF07A4" w:rsidRPr="00AF07A4">
        <w:rPr>
          <w:rFonts w:cs="Arial"/>
        </w:rPr>
        <w:t>BrasilCacau</w:t>
      </w:r>
      <w:proofErr w:type="spellEnd"/>
      <w:r w:rsidR="00315FD5">
        <w:rPr>
          <w:rFonts w:cs="Arial"/>
        </w:rPr>
        <w:t xml:space="preserve">, conforme informado na caixa de diálogos da </w:t>
      </w:r>
      <w:r w:rsidR="00E66396">
        <w:rPr>
          <w:rFonts w:cs="Arial"/>
        </w:rPr>
        <w:fldChar w:fldCharType="begin"/>
      </w:r>
      <w:r w:rsidR="00E66396">
        <w:rPr>
          <w:rFonts w:cs="Arial"/>
        </w:rPr>
        <w:instrText xml:space="preserve"> REF _Ref171814295 \h </w:instrText>
      </w:r>
      <w:r w:rsidR="00E66396">
        <w:rPr>
          <w:rFonts w:cs="Arial"/>
        </w:rPr>
      </w:r>
      <w:r w:rsidR="00E66396">
        <w:rPr>
          <w:rFonts w:cs="Arial"/>
        </w:rPr>
        <w:fldChar w:fldCharType="separate"/>
      </w:r>
      <w:r w:rsidR="00E66396">
        <w:t xml:space="preserve">Figura </w:t>
      </w:r>
      <w:r w:rsidR="00E66396">
        <w:rPr>
          <w:noProof/>
        </w:rPr>
        <w:t>11</w:t>
      </w:r>
      <w:r w:rsidR="00E66396">
        <w:rPr>
          <w:rFonts w:cs="Arial"/>
        </w:rPr>
        <w:fldChar w:fldCharType="end"/>
      </w:r>
      <w:r w:rsidR="00315FD5">
        <w:rPr>
          <w:rFonts w:cs="Arial"/>
        </w:rPr>
        <w:t>.</w:t>
      </w:r>
    </w:p>
    <w:p w14:paraId="6691B4F4" w14:textId="77777777" w:rsidR="003B73FC" w:rsidRDefault="003B73FC" w:rsidP="00964CAC">
      <w:pPr>
        <w:pStyle w:val="Texto"/>
        <w:rPr>
          <w:rFonts w:cs="Arial"/>
        </w:rPr>
      </w:pPr>
    </w:p>
    <w:p w14:paraId="147EB2B2" w14:textId="77777777" w:rsidR="000F3D0C" w:rsidRDefault="00F41446" w:rsidP="000F3D0C">
      <w:pPr>
        <w:pStyle w:val="Texto"/>
        <w:keepNext/>
        <w:spacing w:line="240" w:lineRule="auto"/>
        <w:ind w:firstLine="0"/>
        <w:jc w:val="center"/>
      </w:pPr>
      <w:r w:rsidRPr="00F41446">
        <w:rPr>
          <w:rFonts w:cs="Arial"/>
        </w:rPr>
        <w:lastRenderedPageBreak/>
        <w:drawing>
          <wp:inline distT="0" distB="0" distL="0" distR="0" wp14:anchorId="5BE58BBA" wp14:editId="5B953F04">
            <wp:extent cx="4782217" cy="1076475"/>
            <wp:effectExtent l="0" t="0" r="0" b="9525"/>
            <wp:docPr id="1260921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2183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4014" w14:textId="10828535" w:rsidR="00752442" w:rsidRDefault="000F3D0C" w:rsidP="000F3D0C">
      <w:pPr>
        <w:pStyle w:val="Legenda"/>
        <w:spacing w:before="0" w:after="0"/>
        <w:rPr>
          <w:rFonts w:cs="Arial"/>
        </w:rPr>
      </w:pPr>
      <w:bookmarkStart w:id="27" w:name="_Ref1718142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6296">
        <w:rPr>
          <w:noProof/>
        </w:rPr>
        <w:t>11</w:t>
      </w:r>
      <w:r>
        <w:fldChar w:fldCharType="end"/>
      </w:r>
      <w:bookmarkEnd w:id="27"/>
      <w:r>
        <w:t xml:space="preserve"> - </w:t>
      </w:r>
      <w:r w:rsidRPr="00847274">
        <w:t>Caixa de Diálogos do segundo exemplo mostrando as informações calculadas</w:t>
      </w:r>
    </w:p>
    <w:p w14:paraId="788161C0" w14:textId="77777777" w:rsidR="00315FD5" w:rsidRDefault="00315FD5" w:rsidP="00964CAC">
      <w:pPr>
        <w:pStyle w:val="Texto"/>
        <w:rPr>
          <w:rFonts w:cs="Arial"/>
        </w:rPr>
      </w:pPr>
    </w:p>
    <w:p w14:paraId="55D5EF8B" w14:textId="49CC47F3" w:rsidR="00E66396" w:rsidRDefault="00E66396" w:rsidP="00964CAC">
      <w:pPr>
        <w:pStyle w:val="Texto"/>
        <w:rPr>
          <w:rFonts w:cs="Arial"/>
        </w:rPr>
      </w:pPr>
      <w:r>
        <w:rPr>
          <w:rFonts w:cs="Arial"/>
        </w:rPr>
        <w:t xml:space="preserve">Por fim, a </w:t>
      </w:r>
      <w:r w:rsidR="00C37A6A">
        <w:rPr>
          <w:rFonts w:cs="Arial"/>
        </w:rPr>
        <w:fldChar w:fldCharType="begin"/>
      </w:r>
      <w:r w:rsidR="00C37A6A">
        <w:rPr>
          <w:rFonts w:cs="Arial"/>
        </w:rPr>
        <w:instrText xml:space="preserve"> REF _Ref171814377 \h </w:instrText>
      </w:r>
      <w:r w:rsidR="00C37A6A">
        <w:rPr>
          <w:rFonts w:cs="Arial"/>
        </w:rPr>
      </w:r>
      <w:r w:rsidR="00C37A6A">
        <w:rPr>
          <w:rFonts w:cs="Arial"/>
        </w:rPr>
        <w:fldChar w:fldCharType="separate"/>
      </w:r>
      <w:r w:rsidR="00C37A6A">
        <w:t xml:space="preserve">Figura </w:t>
      </w:r>
      <w:r w:rsidR="00C37A6A">
        <w:rPr>
          <w:noProof/>
        </w:rPr>
        <w:t>12</w:t>
      </w:r>
      <w:r w:rsidR="00C37A6A">
        <w:rPr>
          <w:rFonts w:cs="Arial"/>
        </w:rPr>
        <w:fldChar w:fldCharType="end"/>
      </w:r>
      <w:r w:rsidR="00C37A6A">
        <w:rPr>
          <w:rFonts w:cs="Arial"/>
        </w:rPr>
        <w:t xml:space="preserve"> </w:t>
      </w:r>
      <w:r>
        <w:rPr>
          <w:rFonts w:cs="Arial"/>
        </w:rPr>
        <w:t xml:space="preserve">traz a região com </w:t>
      </w:r>
      <w:r w:rsidR="00436D95">
        <w:rPr>
          <w:rFonts w:cs="Arial"/>
        </w:rPr>
        <w:t>o ordenamento das camadas, os círcu</w:t>
      </w:r>
      <w:r w:rsidR="00C37A6A">
        <w:rPr>
          <w:rFonts w:cs="Arial"/>
        </w:rPr>
        <w:t>l</w:t>
      </w:r>
      <w:r w:rsidR="00436D95">
        <w:rPr>
          <w:rFonts w:cs="Arial"/>
        </w:rPr>
        <w:t xml:space="preserve">os referentes às áreas de influência de cada de cada loja </w:t>
      </w:r>
      <w:proofErr w:type="spellStart"/>
      <w:r w:rsidR="00436D95">
        <w:rPr>
          <w:rFonts w:cs="Arial"/>
        </w:rPr>
        <w:t>CacauShow</w:t>
      </w:r>
      <w:proofErr w:type="spellEnd"/>
      <w:r w:rsidR="00C37A6A">
        <w:rPr>
          <w:rFonts w:cs="Arial"/>
        </w:rPr>
        <w:t>, com destaque para as ruas impactadas nessa área de influência.</w:t>
      </w:r>
    </w:p>
    <w:p w14:paraId="20C5ED30" w14:textId="77777777" w:rsidR="00E66396" w:rsidRDefault="00E66396" w:rsidP="00964CAC">
      <w:pPr>
        <w:pStyle w:val="Texto"/>
        <w:rPr>
          <w:rFonts w:cs="Arial"/>
        </w:rPr>
      </w:pPr>
    </w:p>
    <w:p w14:paraId="2CEE79B1" w14:textId="77777777" w:rsidR="000F3D0C" w:rsidRDefault="00AA7E8A" w:rsidP="000F3D0C">
      <w:pPr>
        <w:pStyle w:val="Texto"/>
        <w:keepNext/>
        <w:spacing w:line="240" w:lineRule="auto"/>
        <w:ind w:firstLine="0"/>
        <w:jc w:val="center"/>
      </w:pPr>
      <w:r w:rsidRPr="00AA7E8A">
        <w:rPr>
          <w:rFonts w:cs="Arial"/>
        </w:rPr>
        <w:drawing>
          <wp:inline distT="0" distB="0" distL="0" distR="0" wp14:anchorId="7C5F8AFB" wp14:editId="5D0AA21B">
            <wp:extent cx="5760085" cy="2390775"/>
            <wp:effectExtent l="0" t="0" r="0" b="9525"/>
            <wp:docPr id="1451884068" name="Imagem 1" descr="Map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4068" name="Imagem 1" descr="Mapa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E5A3" w14:textId="0E255EE4" w:rsidR="00C448B8" w:rsidRDefault="000F3D0C" w:rsidP="000F3D0C">
      <w:pPr>
        <w:pStyle w:val="Legenda"/>
        <w:spacing w:before="0" w:after="0"/>
        <w:rPr>
          <w:rFonts w:cs="Arial"/>
        </w:rPr>
      </w:pPr>
      <w:bookmarkStart w:id="28" w:name="_Ref1718143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16296">
        <w:rPr>
          <w:noProof/>
        </w:rPr>
        <w:t>12</w:t>
      </w:r>
      <w:r>
        <w:fldChar w:fldCharType="end"/>
      </w:r>
      <w:bookmarkEnd w:id="28"/>
      <w:r>
        <w:t xml:space="preserve"> - </w:t>
      </w:r>
      <w:r w:rsidRPr="00353250">
        <w:t>Tela Final após a execução do script, para o segundo exemplo</w:t>
      </w:r>
    </w:p>
    <w:p w14:paraId="77A46FB4" w14:textId="1328CA14" w:rsidR="00B41EE0" w:rsidRPr="006F5A87" w:rsidRDefault="00B41EE0" w:rsidP="006F5A87">
      <w:pPr>
        <w:pStyle w:val="Texto"/>
        <w:rPr>
          <w:rFonts w:cs="Arial"/>
        </w:rPr>
      </w:pPr>
    </w:p>
    <w:sectPr w:rsidR="00B41EE0" w:rsidRPr="006F5A87" w:rsidSect="00323F79">
      <w:pgSz w:w="11906" w:h="16838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5FFA69" w14:textId="77777777" w:rsidR="00C44816" w:rsidRDefault="00C44816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68DB0539" w14:textId="77777777" w:rsidR="00C44816" w:rsidRDefault="00C44816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610F58" w14:textId="77777777" w:rsidR="00C44816" w:rsidRDefault="00C44816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15967671" w14:textId="77777777" w:rsidR="00C44816" w:rsidRDefault="00C44816" w:rsidP="004E36B6">
      <w:pPr>
        <w:pStyle w:val="Texto"/>
        <w:spacing w:line="240" w:lineRule="auto"/>
        <w:ind w:firstLine="0"/>
      </w:pPr>
    </w:p>
  </w:footnote>
  <w:footnote w:type="continuationSeparator" w:id="0">
    <w:p w14:paraId="6F3135B1" w14:textId="77777777" w:rsidR="00C44816" w:rsidRDefault="00C44816" w:rsidP="00F9687E">
      <w:pPr>
        <w:pStyle w:val="Texto"/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F7EBB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FD2E7B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32A6C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FCF0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B8CE36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C64D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81460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BCE9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D5090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87A12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"/>
      <w:lvlJc w:val="left"/>
      <w:pPr>
        <w:tabs>
          <w:tab w:val="num" w:pos="0"/>
        </w:tabs>
        <w:ind w:left="14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20E03A1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A9A48D6"/>
    <w:multiLevelType w:val="hybridMultilevel"/>
    <w:tmpl w:val="D778CB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1A9B736F"/>
    <w:multiLevelType w:val="hybridMultilevel"/>
    <w:tmpl w:val="961068D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1BD6A4E"/>
    <w:multiLevelType w:val="hybridMultilevel"/>
    <w:tmpl w:val="0CC8CF8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49339D"/>
    <w:multiLevelType w:val="multilevel"/>
    <w:tmpl w:val="C580311A"/>
    <w:lvl w:ilvl="0">
      <w:start w:val="1"/>
      <w:numFmt w:val="decimal"/>
      <w:pStyle w:val="Ttulo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4744477A"/>
    <w:multiLevelType w:val="hybridMultilevel"/>
    <w:tmpl w:val="96B627CE"/>
    <w:lvl w:ilvl="0" w:tplc="629ECC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5E6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CC01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CC6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723E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A80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EC1A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10B6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585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74E3B7F"/>
    <w:multiLevelType w:val="multilevel"/>
    <w:tmpl w:val="ECCCD024"/>
    <w:lvl w:ilvl="0">
      <w:numFmt w:val="none"/>
      <w:pStyle w:val="Ttulops-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883EC2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D7746F"/>
    <w:multiLevelType w:val="hybridMultilevel"/>
    <w:tmpl w:val="3126E58A"/>
    <w:lvl w:ilvl="0" w:tplc="C61A7D7C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D2138A"/>
    <w:multiLevelType w:val="hybridMultilevel"/>
    <w:tmpl w:val="85CA3D8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FAE009E"/>
    <w:multiLevelType w:val="hybridMultilevel"/>
    <w:tmpl w:val="3766C9A4"/>
    <w:lvl w:ilvl="0" w:tplc="3320B870">
      <w:start w:val="1"/>
      <w:numFmt w:val="lowerLetter"/>
      <w:lvlText w:val="%1)"/>
      <w:lvlJc w:val="left"/>
      <w:pPr>
        <w:ind w:left="1421" w:hanging="57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805541963">
    <w:abstractNumId w:val="22"/>
  </w:num>
  <w:num w:numId="2" w16cid:durableId="1406606481">
    <w:abstractNumId w:val="19"/>
  </w:num>
  <w:num w:numId="3" w16cid:durableId="2081167752">
    <w:abstractNumId w:val="18"/>
  </w:num>
  <w:num w:numId="4" w16cid:durableId="1902713567">
    <w:abstractNumId w:val="25"/>
  </w:num>
  <w:num w:numId="5" w16cid:durableId="1988513828">
    <w:abstractNumId w:val="13"/>
  </w:num>
  <w:num w:numId="6" w16cid:durableId="569123002">
    <w:abstractNumId w:val="19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 w16cid:durableId="1517770554">
    <w:abstractNumId w:val="19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 w16cid:durableId="1072001728">
    <w:abstractNumId w:val="9"/>
  </w:num>
  <w:num w:numId="9" w16cid:durableId="1706707811">
    <w:abstractNumId w:val="7"/>
  </w:num>
  <w:num w:numId="10" w16cid:durableId="1950039233">
    <w:abstractNumId w:val="6"/>
  </w:num>
  <w:num w:numId="11" w16cid:durableId="25102763">
    <w:abstractNumId w:val="5"/>
  </w:num>
  <w:num w:numId="12" w16cid:durableId="1677730405">
    <w:abstractNumId w:val="4"/>
  </w:num>
  <w:num w:numId="13" w16cid:durableId="1421172312">
    <w:abstractNumId w:val="8"/>
  </w:num>
  <w:num w:numId="14" w16cid:durableId="144245712">
    <w:abstractNumId w:val="3"/>
  </w:num>
  <w:num w:numId="15" w16cid:durableId="2065905825">
    <w:abstractNumId w:val="2"/>
  </w:num>
  <w:num w:numId="16" w16cid:durableId="370155492">
    <w:abstractNumId w:val="1"/>
  </w:num>
  <w:num w:numId="17" w16cid:durableId="344019069">
    <w:abstractNumId w:val="0"/>
  </w:num>
  <w:num w:numId="18" w16cid:durableId="842162345">
    <w:abstractNumId w:val="19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 w16cid:durableId="1371568729">
    <w:abstractNumId w:val="19"/>
    <w:lvlOverride w:ilvl="0">
      <w:startOverride w:val="4"/>
    </w:lvlOverride>
  </w:num>
  <w:num w:numId="20" w16cid:durableId="1116749307">
    <w:abstractNumId w:val="14"/>
  </w:num>
  <w:num w:numId="21" w16cid:durableId="2083218276">
    <w:abstractNumId w:val="21"/>
  </w:num>
  <w:num w:numId="22" w16cid:durableId="1783763322">
    <w:abstractNumId w:val="12"/>
  </w:num>
  <w:num w:numId="23" w16cid:durableId="561982019">
    <w:abstractNumId w:val="13"/>
    <w:lvlOverride w:ilvl="0">
      <w:startOverride w:val="1"/>
    </w:lvlOverride>
  </w:num>
  <w:num w:numId="24" w16cid:durableId="776412002">
    <w:abstractNumId w:val="11"/>
  </w:num>
  <w:num w:numId="25" w16cid:durableId="805851317">
    <w:abstractNumId w:val="23"/>
  </w:num>
  <w:num w:numId="26" w16cid:durableId="1971665214">
    <w:abstractNumId w:val="10"/>
  </w:num>
  <w:num w:numId="27" w16cid:durableId="609822124">
    <w:abstractNumId w:val="24"/>
  </w:num>
  <w:num w:numId="28" w16cid:durableId="714424134">
    <w:abstractNumId w:val="19"/>
  </w:num>
  <w:num w:numId="29" w16cid:durableId="109860472">
    <w:abstractNumId w:val="17"/>
  </w:num>
  <w:num w:numId="30" w16cid:durableId="2052073178">
    <w:abstractNumId w:val="27"/>
  </w:num>
  <w:num w:numId="31" w16cid:durableId="1867908005">
    <w:abstractNumId w:val="16"/>
  </w:num>
  <w:num w:numId="32" w16cid:durableId="714887296">
    <w:abstractNumId w:val="26"/>
  </w:num>
  <w:num w:numId="33" w16cid:durableId="1558541930">
    <w:abstractNumId w:val="19"/>
  </w:num>
  <w:num w:numId="34" w16cid:durableId="486359824">
    <w:abstractNumId w:val="19"/>
  </w:num>
  <w:num w:numId="35" w16cid:durableId="320155249">
    <w:abstractNumId w:val="19"/>
  </w:num>
  <w:num w:numId="36" w16cid:durableId="1606109677">
    <w:abstractNumId w:val="19"/>
  </w:num>
  <w:num w:numId="37" w16cid:durableId="312760775">
    <w:abstractNumId w:val="19"/>
    <w:lvlOverride w:ilvl="0">
      <w:startOverride w:val="1"/>
    </w:lvlOverride>
  </w:num>
  <w:num w:numId="38" w16cid:durableId="2137216444">
    <w:abstractNumId w:val="19"/>
    <w:lvlOverride w:ilvl="0">
      <w:startOverride w:val="1"/>
    </w:lvlOverride>
  </w:num>
  <w:num w:numId="39" w16cid:durableId="1739473014">
    <w:abstractNumId w:val="20"/>
  </w:num>
  <w:num w:numId="40" w16cid:durableId="55898396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BA6"/>
    <w:rsid w:val="00000FEE"/>
    <w:rsid w:val="0000112A"/>
    <w:rsid w:val="00001C4A"/>
    <w:rsid w:val="00002A6D"/>
    <w:rsid w:val="0000331E"/>
    <w:rsid w:val="00004274"/>
    <w:rsid w:val="000107E3"/>
    <w:rsid w:val="00011237"/>
    <w:rsid w:val="00012047"/>
    <w:rsid w:val="00012C01"/>
    <w:rsid w:val="00012D58"/>
    <w:rsid w:val="000140BD"/>
    <w:rsid w:val="00017ACE"/>
    <w:rsid w:val="0002138B"/>
    <w:rsid w:val="0002170D"/>
    <w:rsid w:val="00021AA1"/>
    <w:rsid w:val="00024F61"/>
    <w:rsid w:val="000253CA"/>
    <w:rsid w:val="00026446"/>
    <w:rsid w:val="00026773"/>
    <w:rsid w:val="000304DA"/>
    <w:rsid w:val="00030D53"/>
    <w:rsid w:val="00031B60"/>
    <w:rsid w:val="00033AF5"/>
    <w:rsid w:val="0003568C"/>
    <w:rsid w:val="000362D9"/>
    <w:rsid w:val="000373CF"/>
    <w:rsid w:val="000377D1"/>
    <w:rsid w:val="0004326F"/>
    <w:rsid w:val="00044C15"/>
    <w:rsid w:val="000453F7"/>
    <w:rsid w:val="00045442"/>
    <w:rsid w:val="00045571"/>
    <w:rsid w:val="00045A52"/>
    <w:rsid w:val="0004618E"/>
    <w:rsid w:val="000476AE"/>
    <w:rsid w:val="00047F99"/>
    <w:rsid w:val="00051C4C"/>
    <w:rsid w:val="00053222"/>
    <w:rsid w:val="000532F9"/>
    <w:rsid w:val="00054082"/>
    <w:rsid w:val="00054B8F"/>
    <w:rsid w:val="00056DF3"/>
    <w:rsid w:val="000602F2"/>
    <w:rsid w:val="000606AB"/>
    <w:rsid w:val="000608A7"/>
    <w:rsid w:val="000608E3"/>
    <w:rsid w:val="000618D0"/>
    <w:rsid w:val="00061C57"/>
    <w:rsid w:val="0006300A"/>
    <w:rsid w:val="000670B0"/>
    <w:rsid w:val="00067149"/>
    <w:rsid w:val="00071E1B"/>
    <w:rsid w:val="000747ED"/>
    <w:rsid w:val="000753C3"/>
    <w:rsid w:val="00075DF1"/>
    <w:rsid w:val="0007613C"/>
    <w:rsid w:val="0007649C"/>
    <w:rsid w:val="00080BBE"/>
    <w:rsid w:val="000811AE"/>
    <w:rsid w:val="0008163A"/>
    <w:rsid w:val="00082055"/>
    <w:rsid w:val="0008451B"/>
    <w:rsid w:val="00084E9E"/>
    <w:rsid w:val="00086380"/>
    <w:rsid w:val="000865FF"/>
    <w:rsid w:val="00086723"/>
    <w:rsid w:val="00087AB2"/>
    <w:rsid w:val="000924E8"/>
    <w:rsid w:val="00093924"/>
    <w:rsid w:val="00093D37"/>
    <w:rsid w:val="0009562B"/>
    <w:rsid w:val="000971BC"/>
    <w:rsid w:val="000A16A8"/>
    <w:rsid w:val="000A1C65"/>
    <w:rsid w:val="000A2978"/>
    <w:rsid w:val="000A2F92"/>
    <w:rsid w:val="000A3235"/>
    <w:rsid w:val="000A323A"/>
    <w:rsid w:val="000A34A2"/>
    <w:rsid w:val="000A49B3"/>
    <w:rsid w:val="000A4D07"/>
    <w:rsid w:val="000B0B7A"/>
    <w:rsid w:val="000B1E1A"/>
    <w:rsid w:val="000B37C5"/>
    <w:rsid w:val="000B4DC1"/>
    <w:rsid w:val="000B54CA"/>
    <w:rsid w:val="000B586C"/>
    <w:rsid w:val="000B7C89"/>
    <w:rsid w:val="000C1C85"/>
    <w:rsid w:val="000C2C02"/>
    <w:rsid w:val="000C384D"/>
    <w:rsid w:val="000C7E6A"/>
    <w:rsid w:val="000D0178"/>
    <w:rsid w:val="000D19A1"/>
    <w:rsid w:val="000D1E81"/>
    <w:rsid w:val="000D1FC9"/>
    <w:rsid w:val="000D3333"/>
    <w:rsid w:val="000D3AEC"/>
    <w:rsid w:val="000D4A6D"/>
    <w:rsid w:val="000D500E"/>
    <w:rsid w:val="000D7ACF"/>
    <w:rsid w:val="000E016E"/>
    <w:rsid w:val="000E3875"/>
    <w:rsid w:val="000E5871"/>
    <w:rsid w:val="000F0EBB"/>
    <w:rsid w:val="000F1098"/>
    <w:rsid w:val="000F1176"/>
    <w:rsid w:val="000F1E78"/>
    <w:rsid w:val="000F2D60"/>
    <w:rsid w:val="000F310E"/>
    <w:rsid w:val="000F34A5"/>
    <w:rsid w:val="000F3D0C"/>
    <w:rsid w:val="000F42B9"/>
    <w:rsid w:val="000F5A7B"/>
    <w:rsid w:val="000F7B10"/>
    <w:rsid w:val="00100620"/>
    <w:rsid w:val="001008C0"/>
    <w:rsid w:val="0010263E"/>
    <w:rsid w:val="0010306C"/>
    <w:rsid w:val="00103A33"/>
    <w:rsid w:val="00104FC1"/>
    <w:rsid w:val="00105268"/>
    <w:rsid w:val="00105FF9"/>
    <w:rsid w:val="0010603B"/>
    <w:rsid w:val="001073B2"/>
    <w:rsid w:val="00107953"/>
    <w:rsid w:val="00107BD2"/>
    <w:rsid w:val="0011047D"/>
    <w:rsid w:val="00112297"/>
    <w:rsid w:val="00115A82"/>
    <w:rsid w:val="00116214"/>
    <w:rsid w:val="00116F15"/>
    <w:rsid w:val="00117493"/>
    <w:rsid w:val="00120BF3"/>
    <w:rsid w:val="0012133D"/>
    <w:rsid w:val="00121D72"/>
    <w:rsid w:val="00122256"/>
    <w:rsid w:val="00122734"/>
    <w:rsid w:val="00122C24"/>
    <w:rsid w:val="001257A4"/>
    <w:rsid w:val="00126423"/>
    <w:rsid w:val="0012681E"/>
    <w:rsid w:val="00126C32"/>
    <w:rsid w:val="0013051B"/>
    <w:rsid w:val="0013061E"/>
    <w:rsid w:val="001308FB"/>
    <w:rsid w:val="00130B73"/>
    <w:rsid w:val="00131E56"/>
    <w:rsid w:val="0013491A"/>
    <w:rsid w:val="00135530"/>
    <w:rsid w:val="001359A7"/>
    <w:rsid w:val="001361B7"/>
    <w:rsid w:val="00136A2E"/>
    <w:rsid w:val="00137465"/>
    <w:rsid w:val="0013766A"/>
    <w:rsid w:val="00141D46"/>
    <w:rsid w:val="00143DFC"/>
    <w:rsid w:val="00145A41"/>
    <w:rsid w:val="00146B9E"/>
    <w:rsid w:val="00153B6D"/>
    <w:rsid w:val="001540CB"/>
    <w:rsid w:val="00156F99"/>
    <w:rsid w:val="001604DA"/>
    <w:rsid w:val="00162DB7"/>
    <w:rsid w:val="001637E9"/>
    <w:rsid w:val="001649D3"/>
    <w:rsid w:val="001650AA"/>
    <w:rsid w:val="0016575A"/>
    <w:rsid w:val="001702EC"/>
    <w:rsid w:val="00174053"/>
    <w:rsid w:val="00174F29"/>
    <w:rsid w:val="0017673F"/>
    <w:rsid w:val="00176A13"/>
    <w:rsid w:val="00177BD0"/>
    <w:rsid w:val="00180783"/>
    <w:rsid w:val="00182E5B"/>
    <w:rsid w:val="0018504E"/>
    <w:rsid w:val="001855A0"/>
    <w:rsid w:val="00185F0F"/>
    <w:rsid w:val="00186FC6"/>
    <w:rsid w:val="001906F3"/>
    <w:rsid w:val="00190E4C"/>
    <w:rsid w:val="00193628"/>
    <w:rsid w:val="001937A9"/>
    <w:rsid w:val="00193AA7"/>
    <w:rsid w:val="00195360"/>
    <w:rsid w:val="0019636C"/>
    <w:rsid w:val="00196628"/>
    <w:rsid w:val="001A0F57"/>
    <w:rsid w:val="001A15CB"/>
    <w:rsid w:val="001A16C9"/>
    <w:rsid w:val="001A2423"/>
    <w:rsid w:val="001A4F2A"/>
    <w:rsid w:val="001A56BB"/>
    <w:rsid w:val="001A7F58"/>
    <w:rsid w:val="001B00A2"/>
    <w:rsid w:val="001B0D40"/>
    <w:rsid w:val="001B177F"/>
    <w:rsid w:val="001B2BA2"/>
    <w:rsid w:val="001B4720"/>
    <w:rsid w:val="001C13CE"/>
    <w:rsid w:val="001C1B7F"/>
    <w:rsid w:val="001C27E4"/>
    <w:rsid w:val="001C3DE8"/>
    <w:rsid w:val="001C549B"/>
    <w:rsid w:val="001C5678"/>
    <w:rsid w:val="001C592E"/>
    <w:rsid w:val="001C5DD4"/>
    <w:rsid w:val="001C7174"/>
    <w:rsid w:val="001C72E4"/>
    <w:rsid w:val="001C7B39"/>
    <w:rsid w:val="001C7F12"/>
    <w:rsid w:val="001D07B0"/>
    <w:rsid w:val="001D162F"/>
    <w:rsid w:val="001D1660"/>
    <w:rsid w:val="001D2951"/>
    <w:rsid w:val="001D2F36"/>
    <w:rsid w:val="001D2FA5"/>
    <w:rsid w:val="001D3CEC"/>
    <w:rsid w:val="001D50C9"/>
    <w:rsid w:val="001D5E72"/>
    <w:rsid w:val="001D7C60"/>
    <w:rsid w:val="001D7CCE"/>
    <w:rsid w:val="001E0DC2"/>
    <w:rsid w:val="001E30D7"/>
    <w:rsid w:val="001E3DDF"/>
    <w:rsid w:val="001E67E9"/>
    <w:rsid w:val="001F0848"/>
    <w:rsid w:val="001F1836"/>
    <w:rsid w:val="001F27F3"/>
    <w:rsid w:val="001F391C"/>
    <w:rsid w:val="001F5F7F"/>
    <w:rsid w:val="001F742B"/>
    <w:rsid w:val="001F7B7C"/>
    <w:rsid w:val="001F7BED"/>
    <w:rsid w:val="00203B0E"/>
    <w:rsid w:val="002040A9"/>
    <w:rsid w:val="0020420E"/>
    <w:rsid w:val="002042B9"/>
    <w:rsid w:val="00204A81"/>
    <w:rsid w:val="00205B2B"/>
    <w:rsid w:val="00212563"/>
    <w:rsid w:val="00212B52"/>
    <w:rsid w:val="00213336"/>
    <w:rsid w:val="00213AB1"/>
    <w:rsid w:val="00213C9B"/>
    <w:rsid w:val="00213E28"/>
    <w:rsid w:val="002149F4"/>
    <w:rsid w:val="002160BC"/>
    <w:rsid w:val="00216E6B"/>
    <w:rsid w:val="002205CF"/>
    <w:rsid w:val="00221010"/>
    <w:rsid w:val="0022177D"/>
    <w:rsid w:val="00222436"/>
    <w:rsid w:val="00225A9A"/>
    <w:rsid w:val="00227843"/>
    <w:rsid w:val="002333A4"/>
    <w:rsid w:val="00233B03"/>
    <w:rsid w:val="002357CB"/>
    <w:rsid w:val="00240609"/>
    <w:rsid w:val="00243C19"/>
    <w:rsid w:val="00244111"/>
    <w:rsid w:val="00244B2E"/>
    <w:rsid w:val="0024506F"/>
    <w:rsid w:val="00246A1F"/>
    <w:rsid w:val="00246CD8"/>
    <w:rsid w:val="00250B56"/>
    <w:rsid w:val="0025649A"/>
    <w:rsid w:val="002609E3"/>
    <w:rsid w:val="0026203E"/>
    <w:rsid w:val="00262370"/>
    <w:rsid w:val="00264A71"/>
    <w:rsid w:val="0026775C"/>
    <w:rsid w:val="00271054"/>
    <w:rsid w:val="0027438A"/>
    <w:rsid w:val="002772EC"/>
    <w:rsid w:val="002775B7"/>
    <w:rsid w:val="002805A2"/>
    <w:rsid w:val="00281CE6"/>
    <w:rsid w:val="002820C6"/>
    <w:rsid w:val="00282496"/>
    <w:rsid w:val="00282593"/>
    <w:rsid w:val="002829E6"/>
    <w:rsid w:val="002862AD"/>
    <w:rsid w:val="002864A1"/>
    <w:rsid w:val="00286DAE"/>
    <w:rsid w:val="00290534"/>
    <w:rsid w:val="00290AE9"/>
    <w:rsid w:val="0029193F"/>
    <w:rsid w:val="0029346C"/>
    <w:rsid w:val="00293B42"/>
    <w:rsid w:val="00295B32"/>
    <w:rsid w:val="00297A1F"/>
    <w:rsid w:val="002A135B"/>
    <w:rsid w:val="002A21C8"/>
    <w:rsid w:val="002A3CE1"/>
    <w:rsid w:val="002A4DEC"/>
    <w:rsid w:val="002A5086"/>
    <w:rsid w:val="002A61B3"/>
    <w:rsid w:val="002B0A43"/>
    <w:rsid w:val="002B4003"/>
    <w:rsid w:val="002B57B8"/>
    <w:rsid w:val="002B7AAD"/>
    <w:rsid w:val="002C03D4"/>
    <w:rsid w:val="002C0A76"/>
    <w:rsid w:val="002C42FE"/>
    <w:rsid w:val="002C5C30"/>
    <w:rsid w:val="002C6EBE"/>
    <w:rsid w:val="002C76F1"/>
    <w:rsid w:val="002D0A83"/>
    <w:rsid w:val="002D1AB6"/>
    <w:rsid w:val="002D3CCD"/>
    <w:rsid w:val="002D4C26"/>
    <w:rsid w:val="002D4CF2"/>
    <w:rsid w:val="002D7AAE"/>
    <w:rsid w:val="002D7BCE"/>
    <w:rsid w:val="002E1670"/>
    <w:rsid w:val="002E1D99"/>
    <w:rsid w:val="002E3151"/>
    <w:rsid w:val="002E442D"/>
    <w:rsid w:val="002E60F9"/>
    <w:rsid w:val="002E7FAE"/>
    <w:rsid w:val="002F07C7"/>
    <w:rsid w:val="002F0A50"/>
    <w:rsid w:val="002F223C"/>
    <w:rsid w:val="002F331C"/>
    <w:rsid w:val="002F4E38"/>
    <w:rsid w:val="002F4EFF"/>
    <w:rsid w:val="002F64B8"/>
    <w:rsid w:val="00300AA4"/>
    <w:rsid w:val="0030158E"/>
    <w:rsid w:val="00301836"/>
    <w:rsid w:val="00301899"/>
    <w:rsid w:val="00303D05"/>
    <w:rsid w:val="00304FB5"/>
    <w:rsid w:val="0030520E"/>
    <w:rsid w:val="0031079B"/>
    <w:rsid w:val="00311E23"/>
    <w:rsid w:val="0031425E"/>
    <w:rsid w:val="003143CB"/>
    <w:rsid w:val="00314D3D"/>
    <w:rsid w:val="003156DC"/>
    <w:rsid w:val="00315774"/>
    <w:rsid w:val="00315FD5"/>
    <w:rsid w:val="003213D5"/>
    <w:rsid w:val="00321BA7"/>
    <w:rsid w:val="0032305A"/>
    <w:rsid w:val="00323F79"/>
    <w:rsid w:val="0032419E"/>
    <w:rsid w:val="0032467C"/>
    <w:rsid w:val="00326183"/>
    <w:rsid w:val="003271B5"/>
    <w:rsid w:val="003273FC"/>
    <w:rsid w:val="003276C6"/>
    <w:rsid w:val="003303A1"/>
    <w:rsid w:val="00331755"/>
    <w:rsid w:val="0033294D"/>
    <w:rsid w:val="00333A8C"/>
    <w:rsid w:val="0033401D"/>
    <w:rsid w:val="00335150"/>
    <w:rsid w:val="0033532F"/>
    <w:rsid w:val="00336EF6"/>
    <w:rsid w:val="003409DF"/>
    <w:rsid w:val="00342F37"/>
    <w:rsid w:val="003435EF"/>
    <w:rsid w:val="00343D3A"/>
    <w:rsid w:val="00343D5F"/>
    <w:rsid w:val="0034662B"/>
    <w:rsid w:val="00346B5F"/>
    <w:rsid w:val="00346F0B"/>
    <w:rsid w:val="00350DA0"/>
    <w:rsid w:val="00351227"/>
    <w:rsid w:val="0035193B"/>
    <w:rsid w:val="0035206D"/>
    <w:rsid w:val="00352635"/>
    <w:rsid w:val="0035265B"/>
    <w:rsid w:val="0035451D"/>
    <w:rsid w:val="003558C3"/>
    <w:rsid w:val="00355D7E"/>
    <w:rsid w:val="00357804"/>
    <w:rsid w:val="0036012B"/>
    <w:rsid w:val="003604FB"/>
    <w:rsid w:val="003606B8"/>
    <w:rsid w:val="0036158A"/>
    <w:rsid w:val="0036300E"/>
    <w:rsid w:val="00363BBE"/>
    <w:rsid w:val="00365015"/>
    <w:rsid w:val="003653E2"/>
    <w:rsid w:val="00365C5C"/>
    <w:rsid w:val="003669D6"/>
    <w:rsid w:val="00366DB6"/>
    <w:rsid w:val="003707A6"/>
    <w:rsid w:val="00370D54"/>
    <w:rsid w:val="00374D48"/>
    <w:rsid w:val="00375062"/>
    <w:rsid w:val="00375A9A"/>
    <w:rsid w:val="00376155"/>
    <w:rsid w:val="0037673B"/>
    <w:rsid w:val="0037706B"/>
    <w:rsid w:val="0037709A"/>
    <w:rsid w:val="00377318"/>
    <w:rsid w:val="00377742"/>
    <w:rsid w:val="0037786D"/>
    <w:rsid w:val="0038038A"/>
    <w:rsid w:val="00380D09"/>
    <w:rsid w:val="003812A3"/>
    <w:rsid w:val="0038242D"/>
    <w:rsid w:val="0038374B"/>
    <w:rsid w:val="0038454A"/>
    <w:rsid w:val="00385537"/>
    <w:rsid w:val="00386F1A"/>
    <w:rsid w:val="0038726F"/>
    <w:rsid w:val="00390FD5"/>
    <w:rsid w:val="00391213"/>
    <w:rsid w:val="003925AE"/>
    <w:rsid w:val="0039398B"/>
    <w:rsid w:val="003951E8"/>
    <w:rsid w:val="00395B00"/>
    <w:rsid w:val="0039748E"/>
    <w:rsid w:val="00397BA7"/>
    <w:rsid w:val="003A3047"/>
    <w:rsid w:val="003A4886"/>
    <w:rsid w:val="003A5B0B"/>
    <w:rsid w:val="003A64B0"/>
    <w:rsid w:val="003A6C7C"/>
    <w:rsid w:val="003B01D7"/>
    <w:rsid w:val="003B0B6A"/>
    <w:rsid w:val="003B19AC"/>
    <w:rsid w:val="003B4EEE"/>
    <w:rsid w:val="003B5626"/>
    <w:rsid w:val="003B73FC"/>
    <w:rsid w:val="003C0855"/>
    <w:rsid w:val="003C3C65"/>
    <w:rsid w:val="003C3D73"/>
    <w:rsid w:val="003C3FD9"/>
    <w:rsid w:val="003C412A"/>
    <w:rsid w:val="003C571D"/>
    <w:rsid w:val="003C62CA"/>
    <w:rsid w:val="003D2BC1"/>
    <w:rsid w:val="003E0B60"/>
    <w:rsid w:val="003E11B7"/>
    <w:rsid w:val="003E2223"/>
    <w:rsid w:val="003E29AC"/>
    <w:rsid w:val="003E2AD5"/>
    <w:rsid w:val="003E381C"/>
    <w:rsid w:val="003E4EEF"/>
    <w:rsid w:val="003E4FA0"/>
    <w:rsid w:val="003E76E7"/>
    <w:rsid w:val="003E78A0"/>
    <w:rsid w:val="003E7EA0"/>
    <w:rsid w:val="003F0780"/>
    <w:rsid w:val="003F3D5A"/>
    <w:rsid w:val="003F5BA6"/>
    <w:rsid w:val="003F68B8"/>
    <w:rsid w:val="003F6FFD"/>
    <w:rsid w:val="003F7CE3"/>
    <w:rsid w:val="00400149"/>
    <w:rsid w:val="00400292"/>
    <w:rsid w:val="00403105"/>
    <w:rsid w:val="004036C4"/>
    <w:rsid w:val="004043F0"/>
    <w:rsid w:val="00404F30"/>
    <w:rsid w:val="00405063"/>
    <w:rsid w:val="0040653F"/>
    <w:rsid w:val="00406693"/>
    <w:rsid w:val="004105DB"/>
    <w:rsid w:val="00411710"/>
    <w:rsid w:val="00412655"/>
    <w:rsid w:val="00413902"/>
    <w:rsid w:val="00414B7F"/>
    <w:rsid w:val="00414EDE"/>
    <w:rsid w:val="00415517"/>
    <w:rsid w:val="00417769"/>
    <w:rsid w:val="004210C9"/>
    <w:rsid w:val="004212EF"/>
    <w:rsid w:val="00424403"/>
    <w:rsid w:val="00430032"/>
    <w:rsid w:val="00430AE5"/>
    <w:rsid w:val="00430F29"/>
    <w:rsid w:val="00430F43"/>
    <w:rsid w:val="0043221C"/>
    <w:rsid w:val="00432A12"/>
    <w:rsid w:val="00433481"/>
    <w:rsid w:val="00433653"/>
    <w:rsid w:val="00436D6E"/>
    <w:rsid w:val="00436D95"/>
    <w:rsid w:val="00437F51"/>
    <w:rsid w:val="00440A51"/>
    <w:rsid w:val="00440F28"/>
    <w:rsid w:val="00441206"/>
    <w:rsid w:val="004414BB"/>
    <w:rsid w:val="004415A4"/>
    <w:rsid w:val="00442688"/>
    <w:rsid w:val="0044292C"/>
    <w:rsid w:val="00443610"/>
    <w:rsid w:val="0044502A"/>
    <w:rsid w:val="004458AC"/>
    <w:rsid w:val="00446249"/>
    <w:rsid w:val="00446B5A"/>
    <w:rsid w:val="00450768"/>
    <w:rsid w:val="00452AE9"/>
    <w:rsid w:val="00452CA0"/>
    <w:rsid w:val="004531B4"/>
    <w:rsid w:val="0045509A"/>
    <w:rsid w:val="00455524"/>
    <w:rsid w:val="00455741"/>
    <w:rsid w:val="00461071"/>
    <w:rsid w:val="00461AFC"/>
    <w:rsid w:val="004625D5"/>
    <w:rsid w:val="00463704"/>
    <w:rsid w:val="00464853"/>
    <w:rsid w:val="004649D0"/>
    <w:rsid w:val="00465ADD"/>
    <w:rsid w:val="004672BE"/>
    <w:rsid w:val="0046745E"/>
    <w:rsid w:val="0046764B"/>
    <w:rsid w:val="0047175D"/>
    <w:rsid w:val="00471F0E"/>
    <w:rsid w:val="00474306"/>
    <w:rsid w:val="0047434E"/>
    <w:rsid w:val="00476D0B"/>
    <w:rsid w:val="004804B6"/>
    <w:rsid w:val="00480AFD"/>
    <w:rsid w:val="004814B8"/>
    <w:rsid w:val="004818C2"/>
    <w:rsid w:val="00481EE3"/>
    <w:rsid w:val="00483C8F"/>
    <w:rsid w:val="00483FF9"/>
    <w:rsid w:val="004851D3"/>
    <w:rsid w:val="00485D94"/>
    <w:rsid w:val="00486C95"/>
    <w:rsid w:val="00490FEE"/>
    <w:rsid w:val="00491934"/>
    <w:rsid w:val="00491A6F"/>
    <w:rsid w:val="004945F8"/>
    <w:rsid w:val="00495973"/>
    <w:rsid w:val="00495F07"/>
    <w:rsid w:val="004975B9"/>
    <w:rsid w:val="00497B07"/>
    <w:rsid w:val="004A0F1D"/>
    <w:rsid w:val="004A162A"/>
    <w:rsid w:val="004A1725"/>
    <w:rsid w:val="004A4561"/>
    <w:rsid w:val="004A535B"/>
    <w:rsid w:val="004A6CD6"/>
    <w:rsid w:val="004A799E"/>
    <w:rsid w:val="004B1BD2"/>
    <w:rsid w:val="004B2561"/>
    <w:rsid w:val="004B2765"/>
    <w:rsid w:val="004B3900"/>
    <w:rsid w:val="004B4698"/>
    <w:rsid w:val="004B48D8"/>
    <w:rsid w:val="004B4E6B"/>
    <w:rsid w:val="004B5022"/>
    <w:rsid w:val="004B5DC8"/>
    <w:rsid w:val="004C0991"/>
    <w:rsid w:val="004C11F1"/>
    <w:rsid w:val="004C3128"/>
    <w:rsid w:val="004C34F6"/>
    <w:rsid w:val="004C3AE0"/>
    <w:rsid w:val="004C4B6C"/>
    <w:rsid w:val="004C57A2"/>
    <w:rsid w:val="004C61AB"/>
    <w:rsid w:val="004C7149"/>
    <w:rsid w:val="004C7DF0"/>
    <w:rsid w:val="004D201A"/>
    <w:rsid w:val="004D3758"/>
    <w:rsid w:val="004D7383"/>
    <w:rsid w:val="004D748F"/>
    <w:rsid w:val="004E36B6"/>
    <w:rsid w:val="004F1D43"/>
    <w:rsid w:val="004F3117"/>
    <w:rsid w:val="004F3522"/>
    <w:rsid w:val="004F3813"/>
    <w:rsid w:val="004F4017"/>
    <w:rsid w:val="004F532E"/>
    <w:rsid w:val="004F5687"/>
    <w:rsid w:val="004F6A87"/>
    <w:rsid w:val="0050041A"/>
    <w:rsid w:val="00500652"/>
    <w:rsid w:val="00501477"/>
    <w:rsid w:val="005015E4"/>
    <w:rsid w:val="00501918"/>
    <w:rsid w:val="00502887"/>
    <w:rsid w:val="00505DE0"/>
    <w:rsid w:val="00510108"/>
    <w:rsid w:val="005109B6"/>
    <w:rsid w:val="00510E5B"/>
    <w:rsid w:val="005127C3"/>
    <w:rsid w:val="0051318D"/>
    <w:rsid w:val="00513CE1"/>
    <w:rsid w:val="005146B1"/>
    <w:rsid w:val="00514F63"/>
    <w:rsid w:val="00515400"/>
    <w:rsid w:val="0051666D"/>
    <w:rsid w:val="005170DF"/>
    <w:rsid w:val="005175AC"/>
    <w:rsid w:val="00517DF9"/>
    <w:rsid w:val="00520A5A"/>
    <w:rsid w:val="00520F49"/>
    <w:rsid w:val="00522071"/>
    <w:rsid w:val="005221BF"/>
    <w:rsid w:val="00522344"/>
    <w:rsid w:val="00524374"/>
    <w:rsid w:val="00524F71"/>
    <w:rsid w:val="0052607A"/>
    <w:rsid w:val="00530438"/>
    <w:rsid w:val="0053063A"/>
    <w:rsid w:val="0053118F"/>
    <w:rsid w:val="00531549"/>
    <w:rsid w:val="005318F3"/>
    <w:rsid w:val="00531A1D"/>
    <w:rsid w:val="00531C52"/>
    <w:rsid w:val="005344C6"/>
    <w:rsid w:val="00534918"/>
    <w:rsid w:val="00536F35"/>
    <w:rsid w:val="00537719"/>
    <w:rsid w:val="00537D91"/>
    <w:rsid w:val="005401B9"/>
    <w:rsid w:val="005405BF"/>
    <w:rsid w:val="005418F7"/>
    <w:rsid w:val="005431C0"/>
    <w:rsid w:val="005436E3"/>
    <w:rsid w:val="00543D9B"/>
    <w:rsid w:val="0054470A"/>
    <w:rsid w:val="00546382"/>
    <w:rsid w:val="00550BC6"/>
    <w:rsid w:val="0055126B"/>
    <w:rsid w:val="00555305"/>
    <w:rsid w:val="00555427"/>
    <w:rsid w:val="0055554F"/>
    <w:rsid w:val="005565D9"/>
    <w:rsid w:val="005568B1"/>
    <w:rsid w:val="00560122"/>
    <w:rsid w:val="00560734"/>
    <w:rsid w:val="005616DF"/>
    <w:rsid w:val="00561C34"/>
    <w:rsid w:val="00561FB6"/>
    <w:rsid w:val="00563EB1"/>
    <w:rsid w:val="0056615F"/>
    <w:rsid w:val="005668EF"/>
    <w:rsid w:val="00570ADA"/>
    <w:rsid w:val="005720E4"/>
    <w:rsid w:val="005723F8"/>
    <w:rsid w:val="00572CF4"/>
    <w:rsid w:val="005757B6"/>
    <w:rsid w:val="00576D5F"/>
    <w:rsid w:val="00577E37"/>
    <w:rsid w:val="00583525"/>
    <w:rsid w:val="005843A1"/>
    <w:rsid w:val="00586BF3"/>
    <w:rsid w:val="00587F10"/>
    <w:rsid w:val="00587F67"/>
    <w:rsid w:val="005903ED"/>
    <w:rsid w:val="005905A0"/>
    <w:rsid w:val="00592417"/>
    <w:rsid w:val="00592443"/>
    <w:rsid w:val="005924A2"/>
    <w:rsid w:val="005953E8"/>
    <w:rsid w:val="00595675"/>
    <w:rsid w:val="005A05DD"/>
    <w:rsid w:val="005A266C"/>
    <w:rsid w:val="005A3502"/>
    <w:rsid w:val="005A5EF2"/>
    <w:rsid w:val="005A616B"/>
    <w:rsid w:val="005A7CA1"/>
    <w:rsid w:val="005B0648"/>
    <w:rsid w:val="005B299C"/>
    <w:rsid w:val="005B2A0C"/>
    <w:rsid w:val="005B3A4A"/>
    <w:rsid w:val="005B5519"/>
    <w:rsid w:val="005B58CE"/>
    <w:rsid w:val="005B5C39"/>
    <w:rsid w:val="005B6378"/>
    <w:rsid w:val="005B64D2"/>
    <w:rsid w:val="005B6581"/>
    <w:rsid w:val="005C1021"/>
    <w:rsid w:val="005C1BCE"/>
    <w:rsid w:val="005C2706"/>
    <w:rsid w:val="005C2F13"/>
    <w:rsid w:val="005C33FC"/>
    <w:rsid w:val="005C34E7"/>
    <w:rsid w:val="005C3884"/>
    <w:rsid w:val="005C3982"/>
    <w:rsid w:val="005C3E7E"/>
    <w:rsid w:val="005C42F0"/>
    <w:rsid w:val="005C6A97"/>
    <w:rsid w:val="005C78E4"/>
    <w:rsid w:val="005D1193"/>
    <w:rsid w:val="005D1950"/>
    <w:rsid w:val="005D227C"/>
    <w:rsid w:val="005D4CAD"/>
    <w:rsid w:val="005D68AB"/>
    <w:rsid w:val="005D7665"/>
    <w:rsid w:val="005E12B2"/>
    <w:rsid w:val="005E12C8"/>
    <w:rsid w:val="005E303A"/>
    <w:rsid w:val="005E33FD"/>
    <w:rsid w:val="005E3F6A"/>
    <w:rsid w:val="005E460E"/>
    <w:rsid w:val="005E5835"/>
    <w:rsid w:val="005E5CF7"/>
    <w:rsid w:val="005E69ED"/>
    <w:rsid w:val="005E6D42"/>
    <w:rsid w:val="005E70C9"/>
    <w:rsid w:val="005E7125"/>
    <w:rsid w:val="005E79FC"/>
    <w:rsid w:val="005E7BD3"/>
    <w:rsid w:val="005E7BD6"/>
    <w:rsid w:val="005E7C21"/>
    <w:rsid w:val="005F1038"/>
    <w:rsid w:val="005F11E5"/>
    <w:rsid w:val="005F1535"/>
    <w:rsid w:val="005F17FC"/>
    <w:rsid w:val="005F25E8"/>
    <w:rsid w:val="005F77B2"/>
    <w:rsid w:val="006012A5"/>
    <w:rsid w:val="0060183D"/>
    <w:rsid w:val="0060211A"/>
    <w:rsid w:val="00603BF7"/>
    <w:rsid w:val="00604FD0"/>
    <w:rsid w:val="00605090"/>
    <w:rsid w:val="00605733"/>
    <w:rsid w:val="00607BF7"/>
    <w:rsid w:val="00607FD0"/>
    <w:rsid w:val="006118AE"/>
    <w:rsid w:val="00611BEF"/>
    <w:rsid w:val="0061409D"/>
    <w:rsid w:val="00615D2E"/>
    <w:rsid w:val="00616C2A"/>
    <w:rsid w:val="0062050B"/>
    <w:rsid w:val="006217E6"/>
    <w:rsid w:val="006245F2"/>
    <w:rsid w:val="00624B54"/>
    <w:rsid w:val="00624B6C"/>
    <w:rsid w:val="00625F8A"/>
    <w:rsid w:val="0062699C"/>
    <w:rsid w:val="0062701B"/>
    <w:rsid w:val="00627C23"/>
    <w:rsid w:val="00627E06"/>
    <w:rsid w:val="00630B54"/>
    <w:rsid w:val="00631C69"/>
    <w:rsid w:val="006324F9"/>
    <w:rsid w:val="006330F3"/>
    <w:rsid w:val="00633542"/>
    <w:rsid w:val="00633951"/>
    <w:rsid w:val="00633C18"/>
    <w:rsid w:val="0063406F"/>
    <w:rsid w:val="006412F8"/>
    <w:rsid w:val="006417E4"/>
    <w:rsid w:val="006417FD"/>
    <w:rsid w:val="00641853"/>
    <w:rsid w:val="00641BBD"/>
    <w:rsid w:val="006429A0"/>
    <w:rsid w:val="00643409"/>
    <w:rsid w:val="0065018E"/>
    <w:rsid w:val="00651D26"/>
    <w:rsid w:val="00652316"/>
    <w:rsid w:val="006526FD"/>
    <w:rsid w:val="0065275F"/>
    <w:rsid w:val="006528FF"/>
    <w:rsid w:val="006539D9"/>
    <w:rsid w:val="00653D7D"/>
    <w:rsid w:val="00654564"/>
    <w:rsid w:val="00655A20"/>
    <w:rsid w:val="006563A8"/>
    <w:rsid w:val="00657907"/>
    <w:rsid w:val="00664014"/>
    <w:rsid w:val="00664388"/>
    <w:rsid w:val="00664A24"/>
    <w:rsid w:val="006676BF"/>
    <w:rsid w:val="006710B0"/>
    <w:rsid w:val="00674D14"/>
    <w:rsid w:val="0067589A"/>
    <w:rsid w:val="00680858"/>
    <w:rsid w:val="00681844"/>
    <w:rsid w:val="006830D5"/>
    <w:rsid w:val="00683B7D"/>
    <w:rsid w:val="00684DA3"/>
    <w:rsid w:val="00685C3F"/>
    <w:rsid w:val="00687119"/>
    <w:rsid w:val="006902C9"/>
    <w:rsid w:val="00690920"/>
    <w:rsid w:val="00690953"/>
    <w:rsid w:val="006914D4"/>
    <w:rsid w:val="006922B6"/>
    <w:rsid w:val="006951E9"/>
    <w:rsid w:val="00695F52"/>
    <w:rsid w:val="00696E8A"/>
    <w:rsid w:val="006A1E1F"/>
    <w:rsid w:val="006A6421"/>
    <w:rsid w:val="006A7348"/>
    <w:rsid w:val="006B0872"/>
    <w:rsid w:val="006B112A"/>
    <w:rsid w:val="006B3562"/>
    <w:rsid w:val="006B4964"/>
    <w:rsid w:val="006B6AC4"/>
    <w:rsid w:val="006B7381"/>
    <w:rsid w:val="006C1872"/>
    <w:rsid w:val="006C2719"/>
    <w:rsid w:val="006C2EA6"/>
    <w:rsid w:val="006C41F7"/>
    <w:rsid w:val="006C5837"/>
    <w:rsid w:val="006C5F6E"/>
    <w:rsid w:val="006D210C"/>
    <w:rsid w:val="006D27E2"/>
    <w:rsid w:val="006D555A"/>
    <w:rsid w:val="006D6D2D"/>
    <w:rsid w:val="006D7C7C"/>
    <w:rsid w:val="006E024E"/>
    <w:rsid w:val="006E056B"/>
    <w:rsid w:val="006E0FDE"/>
    <w:rsid w:val="006E1AC9"/>
    <w:rsid w:val="006E28A8"/>
    <w:rsid w:val="006E4E13"/>
    <w:rsid w:val="006E5AF0"/>
    <w:rsid w:val="006E5E09"/>
    <w:rsid w:val="006E643C"/>
    <w:rsid w:val="006E6955"/>
    <w:rsid w:val="006F0F1B"/>
    <w:rsid w:val="006F13C9"/>
    <w:rsid w:val="006F2972"/>
    <w:rsid w:val="006F2B3C"/>
    <w:rsid w:val="006F35C1"/>
    <w:rsid w:val="006F5A87"/>
    <w:rsid w:val="006F5E28"/>
    <w:rsid w:val="006F63FD"/>
    <w:rsid w:val="007003D1"/>
    <w:rsid w:val="00700430"/>
    <w:rsid w:val="00700C7F"/>
    <w:rsid w:val="00702285"/>
    <w:rsid w:val="0070236D"/>
    <w:rsid w:val="00702A70"/>
    <w:rsid w:val="00702B2F"/>
    <w:rsid w:val="00705D5F"/>
    <w:rsid w:val="007064A1"/>
    <w:rsid w:val="00710194"/>
    <w:rsid w:val="00710751"/>
    <w:rsid w:val="0071117F"/>
    <w:rsid w:val="00711379"/>
    <w:rsid w:val="00712782"/>
    <w:rsid w:val="00713A75"/>
    <w:rsid w:val="00716044"/>
    <w:rsid w:val="007175BA"/>
    <w:rsid w:val="007205BB"/>
    <w:rsid w:val="00721147"/>
    <w:rsid w:val="007260C4"/>
    <w:rsid w:val="00727989"/>
    <w:rsid w:val="00733E86"/>
    <w:rsid w:val="00734FDD"/>
    <w:rsid w:val="00735556"/>
    <w:rsid w:val="00736272"/>
    <w:rsid w:val="00736628"/>
    <w:rsid w:val="007379B8"/>
    <w:rsid w:val="00737F59"/>
    <w:rsid w:val="00740F10"/>
    <w:rsid w:val="00743DFD"/>
    <w:rsid w:val="00744120"/>
    <w:rsid w:val="007442F3"/>
    <w:rsid w:val="0074489E"/>
    <w:rsid w:val="0074567A"/>
    <w:rsid w:val="00747A1A"/>
    <w:rsid w:val="00751490"/>
    <w:rsid w:val="00751988"/>
    <w:rsid w:val="00751BCD"/>
    <w:rsid w:val="00751F64"/>
    <w:rsid w:val="00752442"/>
    <w:rsid w:val="00753C3A"/>
    <w:rsid w:val="007540EB"/>
    <w:rsid w:val="00754D9C"/>
    <w:rsid w:val="007563B1"/>
    <w:rsid w:val="007577A2"/>
    <w:rsid w:val="0075784B"/>
    <w:rsid w:val="00761660"/>
    <w:rsid w:val="00762619"/>
    <w:rsid w:val="00762C46"/>
    <w:rsid w:val="00763936"/>
    <w:rsid w:val="0076659B"/>
    <w:rsid w:val="00766989"/>
    <w:rsid w:val="00767757"/>
    <w:rsid w:val="00767ACE"/>
    <w:rsid w:val="007700E6"/>
    <w:rsid w:val="00773A9A"/>
    <w:rsid w:val="007740CF"/>
    <w:rsid w:val="00776798"/>
    <w:rsid w:val="00776966"/>
    <w:rsid w:val="007774C9"/>
    <w:rsid w:val="007775DB"/>
    <w:rsid w:val="00783BAA"/>
    <w:rsid w:val="00784A27"/>
    <w:rsid w:val="00784CBC"/>
    <w:rsid w:val="00787674"/>
    <w:rsid w:val="00787E7C"/>
    <w:rsid w:val="007905D4"/>
    <w:rsid w:val="00790FAD"/>
    <w:rsid w:val="00791201"/>
    <w:rsid w:val="00791737"/>
    <w:rsid w:val="0079200D"/>
    <w:rsid w:val="00792684"/>
    <w:rsid w:val="00792859"/>
    <w:rsid w:val="0079298D"/>
    <w:rsid w:val="00794A53"/>
    <w:rsid w:val="00795858"/>
    <w:rsid w:val="00796665"/>
    <w:rsid w:val="00796DBD"/>
    <w:rsid w:val="007A018D"/>
    <w:rsid w:val="007A2D1E"/>
    <w:rsid w:val="007A2FDB"/>
    <w:rsid w:val="007A3534"/>
    <w:rsid w:val="007A7BDA"/>
    <w:rsid w:val="007B0064"/>
    <w:rsid w:val="007B010A"/>
    <w:rsid w:val="007B1031"/>
    <w:rsid w:val="007B1A14"/>
    <w:rsid w:val="007B44D3"/>
    <w:rsid w:val="007B4B21"/>
    <w:rsid w:val="007B4C5D"/>
    <w:rsid w:val="007B5002"/>
    <w:rsid w:val="007B6B44"/>
    <w:rsid w:val="007B7D77"/>
    <w:rsid w:val="007C0301"/>
    <w:rsid w:val="007C3320"/>
    <w:rsid w:val="007C3AC8"/>
    <w:rsid w:val="007C5922"/>
    <w:rsid w:val="007C5F05"/>
    <w:rsid w:val="007C6B16"/>
    <w:rsid w:val="007C7315"/>
    <w:rsid w:val="007C7565"/>
    <w:rsid w:val="007C7D4D"/>
    <w:rsid w:val="007D0948"/>
    <w:rsid w:val="007D0ACA"/>
    <w:rsid w:val="007D1215"/>
    <w:rsid w:val="007D2517"/>
    <w:rsid w:val="007D29AC"/>
    <w:rsid w:val="007D2ED8"/>
    <w:rsid w:val="007D353C"/>
    <w:rsid w:val="007D395F"/>
    <w:rsid w:val="007D3D63"/>
    <w:rsid w:val="007D450A"/>
    <w:rsid w:val="007D4648"/>
    <w:rsid w:val="007D49C3"/>
    <w:rsid w:val="007D5BFD"/>
    <w:rsid w:val="007E06C2"/>
    <w:rsid w:val="007E10A9"/>
    <w:rsid w:val="007E2689"/>
    <w:rsid w:val="007E26A3"/>
    <w:rsid w:val="007E2C84"/>
    <w:rsid w:val="007E4680"/>
    <w:rsid w:val="007E60BF"/>
    <w:rsid w:val="007E64D5"/>
    <w:rsid w:val="007E6B81"/>
    <w:rsid w:val="007E7396"/>
    <w:rsid w:val="007E7CA2"/>
    <w:rsid w:val="007F0686"/>
    <w:rsid w:val="007F1E9D"/>
    <w:rsid w:val="007F3AE3"/>
    <w:rsid w:val="007F4465"/>
    <w:rsid w:val="007F54A5"/>
    <w:rsid w:val="007F57C7"/>
    <w:rsid w:val="007F658E"/>
    <w:rsid w:val="007F685D"/>
    <w:rsid w:val="00800D75"/>
    <w:rsid w:val="00802E1E"/>
    <w:rsid w:val="00804BD6"/>
    <w:rsid w:val="008054B6"/>
    <w:rsid w:val="00805926"/>
    <w:rsid w:val="00805DA8"/>
    <w:rsid w:val="0080778D"/>
    <w:rsid w:val="00807ABE"/>
    <w:rsid w:val="00810456"/>
    <w:rsid w:val="008105FB"/>
    <w:rsid w:val="0081127D"/>
    <w:rsid w:val="008137F6"/>
    <w:rsid w:val="008139DE"/>
    <w:rsid w:val="00816744"/>
    <w:rsid w:val="00820EF6"/>
    <w:rsid w:val="008211C3"/>
    <w:rsid w:val="008212DF"/>
    <w:rsid w:val="008228CF"/>
    <w:rsid w:val="008230CA"/>
    <w:rsid w:val="00824111"/>
    <w:rsid w:val="0082525B"/>
    <w:rsid w:val="008253C2"/>
    <w:rsid w:val="00827D63"/>
    <w:rsid w:val="00831FBF"/>
    <w:rsid w:val="00833141"/>
    <w:rsid w:val="008335CC"/>
    <w:rsid w:val="0083573C"/>
    <w:rsid w:val="00836056"/>
    <w:rsid w:val="00836D67"/>
    <w:rsid w:val="008419BB"/>
    <w:rsid w:val="0084219A"/>
    <w:rsid w:val="00842502"/>
    <w:rsid w:val="00842AFA"/>
    <w:rsid w:val="00844189"/>
    <w:rsid w:val="008457C5"/>
    <w:rsid w:val="00846353"/>
    <w:rsid w:val="0084695E"/>
    <w:rsid w:val="00846996"/>
    <w:rsid w:val="00847EAD"/>
    <w:rsid w:val="00850938"/>
    <w:rsid w:val="00852343"/>
    <w:rsid w:val="00852F0C"/>
    <w:rsid w:val="008530C0"/>
    <w:rsid w:val="00853E3D"/>
    <w:rsid w:val="00854E09"/>
    <w:rsid w:val="00855393"/>
    <w:rsid w:val="008561E8"/>
    <w:rsid w:val="0086028E"/>
    <w:rsid w:val="008607C4"/>
    <w:rsid w:val="00860FF3"/>
    <w:rsid w:val="00861004"/>
    <w:rsid w:val="008623C9"/>
    <w:rsid w:val="00862D1C"/>
    <w:rsid w:val="008630E1"/>
    <w:rsid w:val="00863326"/>
    <w:rsid w:val="008643BF"/>
    <w:rsid w:val="00865450"/>
    <w:rsid w:val="00865544"/>
    <w:rsid w:val="0086604F"/>
    <w:rsid w:val="0086671D"/>
    <w:rsid w:val="00867360"/>
    <w:rsid w:val="00867CD4"/>
    <w:rsid w:val="008701EA"/>
    <w:rsid w:val="00870C96"/>
    <w:rsid w:val="008713DD"/>
    <w:rsid w:val="00872709"/>
    <w:rsid w:val="00873305"/>
    <w:rsid w:val="008734D6"/>
    <w:rsid w:val="008754EE"/>
    <w:rsid w:val="00875B10"/>
    <w:rsid w:val="00875C1D"/>
    <w:rsid w:val="008764C6"/>
    <w:rsid w:val="0087774D"/>
    <w:rsid w:val="0088185F"/>
    <w:rsid w:val="0088222E"/>
    <w:rsid w:val="00885A24"/>
    <w:rsid w:val="00885F53"/>
    <w:rsid w:val="008905E4"/>
    <w:rsid w:val="00890BB7"/>
    <w:rsid w:val="0089120E"/>
    <w:rsid w:val="00891F34"/>
    <w:rsid w:val="00892B3A"/>
    <w:rsid w:val="00893AD2"/>
    <w:rsid w:val="0089623C"/>
    <w:rsid w:val="008964B9"/>
    <w:rsid w:val="00896EDD"/>
    <w:rsid w:val="008A11B1"/>
    <w:rsid w:val="008A2B97"/>
    <w:rsid w:val="008A2C79"/>
    <w:rsid w:val="008A3EB5"/>
    <w:rsid w:val="008A69B1"/>
    <w:rsid w:val="008B067C"/>
    <w:rsid w:val="008B1318"/>
    <w:rsid w:val="008B3240"/>
    <w:rsid w:val="008B392C"/>
    <w:rsid w:val="008B502D"/>
    <w:rsid w:val="008B52FA"/>
    <w:rsid w:val="008B542F"/>
    <w:rsid w:val="008B5A8A"/>
    <w:rsid w:val="008B7222"/>
    <w:rsid w:val="008C0621"/>
    <w:rsid w:val="008C23E5"/>
    <w:rsid w:val="008C25A9"/>
    <w:rsid w:val="008C2AC9"/>
    <w:rsid w:val="008C3755"/>
    <w:rsid w:val="008C4490"/>
    <w:rsid w:val="008C4C6B"/>
    <w:rsid w:val="008C5B6B"/>
    <w:rsid w:val="008C60D9"/>
    <w:rsid w:val="008C69A8"/>
    <w:rsid w:val="008C6A70"/>
    <w:rsid w:val="008C74BB"/>
    <w:rsid w:val="008C77FF"/>
    <w:rsid w:val="008C7D0A"/>
    <w:rsid w:val="008D07F9"/>
    <w:rsid w:val="008D1A56"/>
    <w:rsid w:val="008D2E19"/>
    <w:rsid w:val="008D40B7"/>
    <w:rsid w:val="008D6872"/>
    <w:rsid w:val="008D6B19"/>
    <w:rsid w:val="008E02FA"/>
    <w:rsid w:val="008E076E"/>
    <w:rsid w:val="008E19FF"/>
    <w:rsid w:val="008E2E60"/>
    <w:rsid w:val="008E34E2"/>
    <w:rsid w:val="008E5EF7"/>
    <w:rsid w:val="008F251F"/>
    <w:rsid w:val="008F2C90"/>
    <w:rsid w:val="008F43D6"/>
    <w:rsid w:val="008F7561"/>
    <w:rsid w:val="008F7650"/>
    <w:rsid w:val="00904074"/>
    <w:rsid w:val="00904870"/>
    <w:rsid w:val="00904AAB"/>
    <w:rsid w:val="00904C05"/>
    <w:rsid w:val="00905E8A"/>
    <w:rsid w:val="00906A14"/>
    <w:rsid w:val="00906E23"/>
    <w:rsid w:val="00907267"/>
    <w:rsid w:val="00910C57"/>
    <w:rsid w:val="00910EA3"/>
    <w:rsid w:val="0091130F"/>
    <w:rsid w:val="00911BF7"/>
    <w:rsid w:val="009124A0"/>
    <w:rsid w:val="0091374D"/>
    <w:rsid w:val="009138C3"/>
    <w:rsid w:val="009140FF"/>
    <w:rsid w:val="0091498A"/>
    <w:rsid w:val="00914D89"/>
    <w:rsid w:val="009168C4"/>
    <w:rsid w:val="009173D7"/>
    <w:rsid w:val="009202CF"/>
    <w:rsid w:val="00921441"/>
    <w:rsid w:val="0092296A"/>
    <w:rsid w:val="00922F16"/>
    <w:rsid w:val="00923386"/>
    <w:rsid w:val="00923D1B"/>
    <w:rsid w:val="00923F93"/>
    <w:rsid w:val="00924E76"/>
    <w:rsid w:val="00925929"/>
    <w:rsid w:val="00927306"/>
    <w:rsid w:val="009327CA"/>
    <w:rsid w:val="0093300D"/>
    <w:rsid w:val="00933192"/>
    <w:rsid w:val="0093405E"/>
    <w:rsid w:val="00934A00"/>
    <w:rsid w:val="00934E77"/>
    <w:rsid w:val="009353F4"/>
    <w:rsid w:val="00935D92"/>
    <w:rsid w:val="0093628B"/>
    <w:rsid w:val="009406F4"/>
    <w:rsid w:val="00941A5A"/>
    <w:rsid w:val="00943BD0"/>
    <w:rsid w:val="0094611A"/>
    <w:rsid w:val="0094705B"/>
    <w:rsid w:val="009504D6"/>
    <w:rsid w:val="00950B72"/>
    <w:rsid w:val="00951A61"/>
    <w:rsid w:val="009529B4"/>
    <w:rsid w:val="00952B6B"/>
    <w:rsid w:val="009547EF"/>
    <w:rsid w:val="00955E89"/>
    <w:rsid w:val="0095617F"/>
    <w:rsid w:val="00956258"/>
    <w:rsid w:val="009605B1"/>
    <w:rsid w:val="00962478"/>
    <w:rsid w:val="009628CA"/>
    <w:rsid w:val="00964CAC"/>
    <w:rsid w:val="00965524"/>
    <w:rsid w:val="00965981"/>
    <w:rsid w:val="0096603E"/>
    <w:rsid w:val="00966C59"/>
    <w:rsid w:val="009674F8"/>
    <w:rsid w:val="00967E54"/>
    <w:rsid w:val="0097133E"/>
    <w:rsid w:val="009718DB"/>
    <w:rsid w:val="00971CC9"/>
    <w:rsid w:val="00972D8F"/>
    <w:rsid w:val="00973525"/>
    <w:rsid w:val="00974FCA"/>
    <w:rsid w:val="00975689"/>
    <w:rsid w:val="00975B6D"/>
    <w:rsid w:val="0097628F"/>
    <w:rsid w:val="0097791B"/>
    <w:rsid w:val="009801F7"/>
    <w:rsid w:val="009829DB"/>
    <w:rsid w:val="009837D8"/>
    <w:rsid w:val="00990F68"/>
    <w:rsid w:val="009946A5"/>
    <w:rsid w:val="00994CC5"/>
    <w:rsid w:val="009954C6"/>
    <w:rsid w:val="00995F9D"/>
    <w:rsid w:val="0099762B"/>
    <w:rsid w:val="009A1833"/>
    <w:rsid w:val="009A1D30"/>
    <w:rsid w:val="009A1E87"/>
    <w:rsid w:val="009A2E6B"/>
    <w:rsid w:val="009A66FB"/>
    <w:rsid w:val="009A6DD7"/>
    <w:rsid w:val="009B0CA9"/>
    <w:rsid w:val="009B1D0D"/>
    <w:rsid w:val="009B29D4"/>
    <w:rsid w:val="009B4042"/>
    <w:rsid w:val="009B4990"/>
    <w:rsid w:val="009B72FB"/>
    <w:rsid w:val="009B7A4D"/>
    <w:rsid w:val="009B7B16"/>
    <w:rsid w:val="009B7C5A"/>
    <w:rsid w:val="009C5CDB"/>
    <w:rsid w:val="009C689C"/>
    <w:rsid w:val="009C6E13"/>
    <w:rsid w:val="009D0289"/>
    <w:rsid w:val="009D08D4"/>
    <w:rsid w:val="009D247C"/>
    <w:rsid w:val="009D2BD1"/>
    <w:rsid w:val="009D3FC6"/>
    <w:rsid w:val="009D70B0"/>
    <w:rsid w:val="009D7655"/>
    <w:rsid w:val="009D784A"/>
    <w:rsid w:val="009D7DEB"/>
    <w:rsid w:val="009E1E41"/>
    <w:rsid w:val="009E2221"/>
    <w:rsid w:val="009E299E"/>
    <w:rsid w:val="009E2E51"/>
    <w:rsid w:val="009E3567"/>
    <w:rsid w:val="009E3D6B"/>
    <w:rsid w:val="009E4211"/>
    <w:rsid w:val="009E4883"/>
    <w:rsid w:val="009E4EA1"/>
    <w:rsid w:val="009E53EB"/>
    <w:rsid w:val="009E61BE"/>
    <w:rsid w:val="009F1575"/>
    <w:rsid w:val="009F30F1"/>
    <w:rsid w:val="009F4DD7"/>
    <w:rsid w:val="009F50EF"/>
    <w:rsid w:val="009F6048"/>
    <w:rsid w:val="009F7351"/>
    <w:rsid w:val="009F79CB"/>
    <w:rsid w:val="009F7EDB"/>
    <w:rsid w:val="00A01326"/>
    <w:rsid w:val="00A02561"/>
    <w:rsid w:val="00A03F05"/>
    <w:rsid w:val="00A0486E"/>
    <w:rsid w:val="00A04E9C"/>
    <w:rsid w:val="00A055D7"/>
    <w:rsid w:val="00A067DF"/>
    <w:rsid w:val="00A06A00"/>
    <w:rsid w:val="00A06BC1"/>
    <w:rsid w:val="00A06C88"/>
    <w:rsid w:val="00A07CB6"/>
    <w:rsid w:val="00A11B3D"/>
    <w:rsid w:val="00A124CA"/>
    <w:rsid w:val="00A12EF3"/>
    <w:rsid w:val="00A131C6"/>
    <w:rsid w:val="00A148EF"/>
    <w:rsid w:val="00A149F9"/>
    <w:rsid w:val="00A1589A"/>
    <w:rsid w:val="00A1669E"/>
    <w:rsid w:val="00A16BAA"/>
    <w:rsid w:val="00A21344"/>
    <w:rsid w:val="00A238DD"/>
    <w:rsid w:val="00A23A29"/>
    <w:rsid w:val="00A23B20"/>
    <w:rsid w:val="00A25CE7"/>
    <w:rsid w:val="00A26D53"/>
    <w:rsid w:val="00A31CBE"/>
    <w:rsid w:val="00A324FD"/>
    <w:rsid w:val="00A32531"/>
    <w:rsid w:val="00A3425A"/>
    <w:rsid w:val="00A35166"/>
    <w:rsid w:val="00A35DB4"/>
    <w:rsid w:val="00A35FB3"/>
    <w:rsid w:val="00A370B8"/>
    <w:rsid w:val="00A378F5"/>
    <w:rsid w:val="00A408EE"/>
    <w:rsid w:val="00A42C46"/>
    <w:rsid w:val="00A4336A"/>
    <w:rsid w:val="00A43A13"/>
    <w:rsid w:val="00A43A63"/>
    <w:rsid w:val="00A45549"/>
    <w:rsid w:val="00A46254"/>
    <w:rsid w:val="00A466BF"/>
    <w:rsid w:val="00A46C28"/>
    <w:rsid w:val="00A474EC"/>
    <w:rsid w:val="00A5044D"/>
    <w:rsid w:val="00A50563"/>
    <w:rsid w:val="00A51081"/>
    <w:rsid w:val="00A5118E"/>
    <w:rsid w:val="00A5311A"/>
    <w:rsid w:val="00A53F2E"/>
    <w:rsid w:val="00A54560"/>
    <w:rsid w:val="00A54D9E"/>
    <w:rsid w:val="00A54F44"/>
    <w:rsid w:val="00A56179"/>
    <w:rsid w:val="00A561E0"/>
    <w:rsid w:val="00A562D6"/>
    <w:rsid w:val="00A57A2B"/>
    <w:rsid w:val="00A60B43"/>
    <w:rsid w:val="00A619CD"/>
    <w:rsid w:val="00A63EA2"/>
    <w:rsid w:val="00A64226"/>
    <w:rsid w:val="00A64674"/>
    <w:rsid w:val="00A6481D"/>
    <w:rsid w:val="00A67FCA"/>
    <w:rsid w:val="00A7044E"/>
    <w:rsid w:val="00A70E61"/>
    <w:rsid w:val="00A721F4"/>
    <w:rsid w:val="00A73CD5"/>
    <w:rsid w:val="00A745EC"/>
    <w:rsid w:val="00A74659"/>
    <w:rsid w:val="00A757F8"/>
    <w:rsid w:val="00A76163"/>
    <w:rsid w:val="00A818F3"/>
    <w:rsid w:val="00A81A65"/>
    <w:rsid w:val="00A825C6"/>
    <w:rsid w:val="00A85C31"/>
    <w:rsid w:val="00A86AEC"/>
    <w:rsid w:val="00A87660"/>
    <w:rsid w:val="00A900DB"/>
    <w:rsid w:val="00A92019"/>
    <w:rsid w:val="00A92A1E"/>
    <w:rsid w:val="00A92BF8"/>
    <w:rsid w:val="00A93E99"/>
    <w:rsid w:val="00A93EC2"/>
    <w:rsid w:val="00A956D4"/>
    <w:rsid w:val="00A96538"/>
    <w:rsid w:val="00A96E95"/>
    <w:rsid w:val="00AA01C0"/>
    <w:rsid w:val="00AA0CDE"/>
    <w:rsid w:val="00AA0F0B"/>
    <w:rsid w:val="00AA1B05"/>
    <w:rsid w:val="00AA5A25"/>
    <w:rsid w:val="00AA5C61"/>
    <w:rsid w:val="00AA608C"/>
    <w:rsid w:val="00AA65F6"/>
    <w:rsid w:val="00AA7E8A"/>
    <w:rsid w:val="00AB1188"/>
    <w:rsid w:val="00AB1C6A"/>
    <w:rsid w:val="00AB2084"/>
    <w:rsid w:val="00AB3C25"/>
    <w:rsid w:val="00AB3D8E"/>
    <w:rsid w:val="00AB4933"/>
    <w:rsid w:val="00AB54FF"/>
    <w:rsid w:val="00AB5C5E"/>
    <w:rsid w:val="00AB616D"/>
    <w:rsid w:val="00AB650C"/>
    <w:rsid w:val="00AB6759"/>
    <w:rsid w:val="00AB79D4"/>
    <w:rsid w:val="00AC1237"/>
    <w:rsid w:val="00AC1825"/>
    <w:rsid w:val="00AC1A56"/>
    <w:rsid w:val="00AC4C1F"/>
    <w:rsid w:val="00AC745C"/>
    <w:rsid w:val="00AC77B6"/>
    <w:rsid w:val="00AD01F0"/>
    <w:rsid w:val="00AD391F"/>
    <w:rsid w:val="00AD4D7D"/>
    <w:rsid w:val="00AD5200"/>
    <w:rsid w:val="00AD7130"/>
    <w:rsid w:val="00AD7FB7"/>
    <w:rsid w:val="00AE07E8"/>
    <w:rsid w:val="00AE1C6C"/>
    <w:rsid w:val="00AE3699"/>
    <w:rsid w:val="00AE386A"/>
    <w:rsid w:val="00AE50E9"/>
    <w:rsid w:val="00AE5CBA"/>
    <w:rsid w:val="00AE6B23"/>
    <w:rsid w:val="00AE7594"/>
    <w:rsid w:val="00AF07A4"/>
    <w:rsid w:val="00AF1058"/>
    <w:rsid w:val="00AF2373"/>
    <w:rsid w:val="00AF23CF"/>
    <w:rsid w:val="00AF2625"/>
    <w:rsid w:val="00AF2C6B"/>
    <w:rsid w:val="00AF325F"/>
    <w:rsid w:val="00AF3285"/>
    <w:rsid w:val="00AF428C"/>
    <w:rsid w:val="00AF445A"/>
    <w:rsid w:val="00AF6204"/>
    <w:rsid w:val="00AF63C0"/>
    <w:rsid w:val="00B00BED"/>
    <w:rsid w:val="00B01210"/>
    <w:rsid w:val="00B025BB"/>
    <w:rsid w:val="00B03C1B"/>
    <w:rsid w:val="00B04410"/>
    <w:rsid w:val="00B052E6"/>
    <w:rsid w:val="00B05EF6"/>
    <w:rsid w:val="00B065B9"/>
    <w:rsid w:val="00B07D0D"/>
    <w:rsid w:val="00B1123D"/>
    <w:rsid w:val="00B11575"/>
    <w:rsid w:val="00B11ABA"/>
    <w:rsid w:val="00B137C5"/>
    <w:rsid w:val="00B14452"/>
    <w:rsid w:val="00B15923"/>
    <w:rsid w:val="00B16296"/>
    <w:rsid w:val="00B17F56"/>
    <w:rsid w:val="00B207AA"/>
    <w:rsid w:val="00B2113A"/>
    <w:rsid w:val="00B22AF5"/>
    <w:rsid w:val="00B23CC6"/>
    <w:rsid w:val="00B23DE5"/>
    <w:rsid w:val="00B24C82"/>
    <w:rsid w:val="00B25B02"/>
    <w:rsid w:val="00B261C9"/>
    <w:rsid w:val="00B30A73"/>
    <w:rsid w:val="00B32378"/>
    <w:rsid w:val="00B327CC"/>
    <w:rsid w:val="00B33927"/>
    <w:rsid w:val="00B40374"/>
    <w:rsid w:val="00B41EE0"/>
    <w:rsid w:val="00B441D5"/>
    <w:rsid w:val="00B44829"/>
    <w:rsid w:val="00B45C38"/>
    <w:rsid w:val="00B460FE"/>
    <w:rsid w:val="00B47BBF"/>
    <w:rsid w:val="00B47C11"/>
    <w:rsid w:val="00B5014E"/>
    <w:rsid w:val="00B50A47"/>
    <w:rsid w:val="00B5155C"/>
    <w:rsid w:val="00B5305F"/>
    <w:rsid w:val="00B53166"/>
    <w:rsid w:val="00B54644"/>
    <w:rsid w:val="00B55F6E"/>
    <w:rsid w:val="00B5622A"/>
    <w:rsid w:val="00B56926"/>
    <w:rsid w:val="00B57DFD"/>
    <w:rsid w:val="00B624DA"/>
    <w:rsid w:val="00B63317"/>
    <w:rsid w:val="00B637AA"/>
    <w:rsid w:val="00B715FC"/>
    <w:rsid w:val="00B71C9C"/>
    <w:rsid w:val="00B72A44"/>
    <w:rsid w:val="00B738C1"/>
    <w:rsid w:val="00B74CFC"/>
    <w:rsid w:val="00B74FAD"/>
    <w:rsid w:val="00B76B20"/>
    <w:rsid w:val="00B777D4"/>
    <w:rsid w:val="00B778CB"/>
    <w:rsid w:val="00B77DC2"/>
    <w:rsid w:val="00B80119"/>
    <w:rsid w:val="00B80BA1"/>
    <w:rsid w:val="00B80DD3"/>
    <w:rsid w:val="00B81258"/>
    <w:rsid w:val="00B814B6"/>
    <w:rsid w:val="00B824B8"/>
    <w:rsid w:val="00B826E4"/>
    <w:rsid w:val="00B843FA"/>
    <w:rsid w:val="00B849E5"/>
    <w:rsid w:val="00B8589E"/>
    <w:rsid w:val="00B86C36"/>
    <w:rsid w:val="00B86E53"/>
    <w:rsid w:val="00B878CF"/>
    <w:rsid w:val="00B926C9"/>
    <w:rsid w:val="00B93B63"/>
    <w:rsid w:val="00B96504"/>
    <w:rsid w:val="00B96B0A"/>
    <w:rsid w:val="00B9742F"/>
    <w:rsid w:val="00BA0AC8"/>
    <w:rsid w:val="00BA15B2"/>
    <w:rsid w:val="00BA1EF7"/>
    <w:rsid w:val="00BA20F9"/>
    <w:rsid w:val="00BA2D6C"/>
    <w:rsid w:val="00BA2FCB"/>
    <w:rsid w:val="00BA3A2F"/>
    <w:rsid w:val="00BA7052"/>
    <w:rsid w:val="00BA7A35"/>
    <w:rsid w:val="00BB0B3A"/>
    <w:rsid w:val="00BB1090"/>
    <w:rsid w:val="00BB2E1D"/>
    <w:rsid w:val="00BC0D93"/>
    <w:rsid w:val="00BC1996"/>
    <w:rsid w:val="00BC1C85"/>
    <w:rsid w:val="00BC47E0"/>
    <w:rsid w:val="00BC79E5"/>
    <w:rsid w:val="00BC7A3E"/>
    <w:rsid w:val="00BC7CF3"/>
    <w:rsid w:val="00BD34F9"/>
    <w:rsid w:val="00BD43F7"/>
    <w:rsid w:val="00BD5A0D"/>
    <w:rsid w:val="00BE02B3"/>
    <w:rsid w:val="00BE09D2"/>
    <w:rsid w:val="00BE195E"/>
    <w:rsid w:val="00BE2769"/>
    <w:rsid w:val="00BE2AAF"/>
    <w:rsid w:val="00BE3164"/>
    <w:rsid w:val="00BE4586"/>
    <w:rsid w:val="00BE5511"/>
    <w:rsid w:val="00BE6C9E"/>
    <w:rsid w:val="00BF08BD"/>
    <w:rsid w:val="00BF0AB4"/>
    <w:rsid w:val="00BF0CD4"/>
    <w:rsid w:val="00BF1905"/>
    <w:rsid w:val="00BF5FB3"/>
    <w:rsid w:val="00BF6E04"/>
    <w:rsid w:val="00BF7FDA"/>
    <w:rsid w:val="00C00221"/>
    <w:rsid w:val="00C00A4F"/>
    <w:rsid w:val="00C02FC3"/>
    <w:rsid w:val="00C0553B"/>
    <w:rsid w:val="00C05881"/>
    <w:rsid w:val="00C06132"/>
    <w:rsid w:val="00C064FE"/>
    <w:rsid w:val="00C06738"/>
    <w:rsid w:val="00C07DEA"/>
    <w:rsid w:val="00C13292"/>
    <w:rsid w:val="00C20113"/>
    <w:rsid w:val="00C20B5B"/>
    <w:rsid w:val="00C2453C"/>
    <w:rsid w:val="00C2546A"/>
    <w:rsid w:val="00C26F4A"/>
    <w:rsid w:val="00C271B8"/>
    <w:rsid w:val="00C31C66"/>
    <w:rsid w:val="00C32EA5"/>
    <w:rsid w:val="00C3367F"/>
    <w:rsid w:val="00C34797"/>
    <w:rsid w:val="00C3487C"/>
    <w:rsid w:val="00C34ADC"/>
    <w:rsid w:val="00C35097"/>
    <w:rsid w:val="00C35220"/>
    <w:rsid w:val="00C358FB"/>
    <w:rsid w:val="00C35E2E"/>
    <w:rsid w:val="00C36451"/>
    <w:rsid w:val="00C3645A"/>
    <w:rsid w:val="00C36826"/>
    <w:rsid w:val="00C36AA0"/>
    <w:rsid w:val="00C377AD"/>
    <w:rsid w:val="00C37A6A"/>
    <w:rsid w:val="00C4035C"/>
    <w:rsid w:val="00C40587"/>
    <w:rsid w:val="00C421EA"/>
    <w:rsid w:val="00C44816"/>
    <w:rsid w:val="00C448B8"/>
    <w:rsid w:val="00C4498F"/>
    <w:rsid w:val="00C45238"/>
    <w:rsid w:val="00C50128"/>
    <w:rsid w:val="00C51350"/>
    <w:rsid w:val="00C52232"/>
    <w:rsid w:val="00C548B0"/>
    <w:rsid w:val="00C54C91"/>
    <w:rsid w:val="00C571D3"/>
    <w:rsid w:val="00C57B11"/>
    <w:rsid w:val="00C61453"/>
    <w:rsid w:val="00C62F4A"/>
    <w:rsid w:val="00C64488"/>
    <w:rsid w:val="00C645A2"/>
    <w:rsid w:val="00C65325"/>
    <w:rsid w:val="00C66348"/>
    <w:rsid w:val="00C669A0"/>
    <w:rsid w:val="00C677AF"/>
    <w:rsid w:val="00C677F9"/>
    <w:rsid w:val="00C67CC1"/>
    <w:rsid w:val="00C73D2F"/>
    <w:rsid w:val="00C740C1"/>
    <w:rsid w:val="00C7478E"/>
    <w:rsid w:val="00C74EA3"/>
    <w:rsid w:val="00C7799F"/>
    <w:rsid w:val="00C81CB1"/>
    <w:rsid w:val="00C8238B"/>
    <w:rsid w:val="00C8241E"/>
    <w:rsid w:val="00C8246E"/>
    <w:rsid w:val="00C82478"/>
    <w:rsid w:val="00C836B3"/>
    <w:rsid w:val="00C83864"/>
    <w:rsid w:val="00C84340"/>
    <w:rsid w:val="00C847B5"/>
    <w:rsid w:val="00C84C4E"/>
    <w:rsid w:val="00C90D16"/>
    <w:rsid w:val="00C90E37"/>
    <w:rsid w:val="00C91541"/>
    <w:rsid w:val="00C91E90"/>
    <w:rsid w:val="00C92CCA"/>
    <w:rsid w:val="00C935F6"/>
    <w:rsid w:val="00C95037"/>
    <w:rsid w:val="00C95301"/>
    <w:rsid w:val="00C95C52"/>
    <w:rsid w:val="00C966BD"/>
    <w:rsid w:val="00C975E2"/>
    <w:rsid w:val="00CA3279"/>
    <w:rsid w:val="00CA3A00"/>
    <w:rsid w:val="00CA4712"/>
    <w:rsid w:val="00CA5481"/>
    <w:rsid w:val="00CA7EB6"/>
    <w:rsid w:val="00CB006F"/>
    <w:rsid w:val="00CB0F31"/>
    <w:rsid w:val="00CB4740"/>
    <w:rsid w:val="00CB4AC3"/>
    <w:rsid w:val="00CB5AF1"/>
    <w:rsid w:val="00CB5DD3"/>
    <w:rsid w:val="00CB6137"/>
    <w:rsid w:val="00CB6204"/>
    <w:rsid w:val="00CB6557"/>
    <w:rsid w:val="00CB6A95"/>
    <w:rsid w:val="00CC0AD9"/>
    <w:rsid w:val="00CC1FAE"/>
    <w:rsid w:val="00CC2015"/>
    <w:rsid w:val="00CC32EA"/>
    <w:rsid w:val="00CC4F0B"/>
    <w:rsid w:val="00CC51C1"/>
    <w:rsid w:val="00CC7FDB"/>
    <w:rsid w:val="00CD0CE7"/>
    <w:rsid w:val="00CD1943"/>
    <w:rsid w:val="00CD2271"/>
    <w:rsid w:val="00CD23E5"/>
    <w:rsid w:val="00CD2C0A"/>
    <w:rsid w:val="00CD3167"/>
    <w:rsid w:val="00CD5E48"/>
    <w:rsid w:val="00CE01ED"/>
    <w:rsid w:val="00CE0B19"/>
    <w:rsid w:val="00CE2A82"/>
    <w:rsid w:val="00CE4759"/>
    <w:rsid w:val="00CE4DE7"/>
    <w:rsid w:val="00CE679E"/>
    <w:rsid w:val="00CE6CC6"/>
    <w:rsid w:val="00CE771B"/>
    <w:rsid w:val="00CF082E"/>
    <w:rsid w:val="00CF143F"/>
    <w:rsid w:val="00CF23B6"/>
    <w:rsid w:val="00CF3379"/>
    <w:rsid w:val="00CF387F"/>
    <w:rsid w:val="00D010BD"/>
    <w:rsid w:val="00D01333"/>
    <w:rsid w:val="00D03A7F"/>
    <w:rsid w:val="00D062EB"/>
    <w:rsid w:val="00D06EB8"/>
    <w:rsid w:val="00D10325"/>
    <w:rsid w:val="00D10373"/>
    <w:rsid w:val="00D10A33"/>
    <w:rsid w:val="00D114B6"/>
    <w:rsid w:val="00D119D7"/>
    <w:rsid w:val="00D1255F"/>
    <w:rsid w:val="00D129EF"/>
    <w:rsid w:val="00D1377E"/>
    <w:rsid w:val="00D14F0B"/>
    <w:rsid w:val="00D1586E"/>
    <w:rsid w:val="00D17D60"/>
    <w:rsid w:val="00D21CB3"/>
    <w:rsid w:val="00D22D5C"/>
    <w:rsid w:val="00D22FE4"/>
    <w:rsid w:val="00D23981"/>
    <w:rsid w:val="00D246E9"/>
    <w:rsid w:val="00D3154E"/>
    <w:rsid w:val="00D31AFA"/>
    <w:rsid w:val="00D32231"/>
    <w:rsid w:val="00D32320"/>
    <w:rsid w:val="00D32904"/>
    <w:rsid w:val="00D3395C"/>
    <w:rsid w:val="00D33F4C"/>
    <w:rsid w:val="00D34A55"/>
    <w:rsid w:val="00D3522B"/>
    <w:rsid w:val="00D3527A"/>
    <w:rsid w:val="00D354E6"/>
    <w:rsid w:val="00D35BA8"/>
    <w:rsid w:val="00D35E1C"/>
    <w:rsid w:val="00D35FE3"/>
    <w:rsid w:val="00D363A3"/>
    <w:rsid w:val="00D368AA"/>
    <w:rsid w:val="00D36E09"/>
    <w:rsid w:val="00D37829"/>
    <w:rsid w:val="00D37AA7"/>
    <w:rsid w:val="00D4277E"/>
    <w:rsid w:val="00D43743"/>
    <w:rsid w:val="00D43F03"/>
    <w:rsid w:val="00D44512"/>
    <w:rsid w:val="00D457F3"/>
    <w:rsid w:val="00D46823"/>
    <w:rsid w:val="00D4732E"/>
    <w:rsid w:val="00D50DDC"/>
    <w:rsid w:val="00D51901"/>
    <w:rsid w:val="00D519FF"/>
    <w:rsid w:val="00D51BAC"/>
    <w:rsid w:val="00D52FF1"/>
    <w:rsid w:val="00D54088"/>
    <w:rsid w:val="00D54779"/>
    <w:rsid w:val="00D55B5A"/>
    <w:rsid w:val="00D55CF1"/>
    <w:rsid w:val="00D607BF"/>
    <w:rsid w:val="00D6301B"/>
    <w:rsid w:val="00D64DC9"/>
    <w:rsid w:val="00D64EE7"/>
    <w:rsid w:val="00D66ECD"/>
    <w:rsid w:val="00D721F1"/>
    <w:rsid w:val="00D7389A"/>
    <w:rsid w:val="00D7476C"/>
    <w:rsid w:val="00D7647E"/>
    <w:rsid w:val="00D76712"/>
    <w:rsid w:val="00D777B2"/>
    <w:rsid w:val="00D80934"/>
    <w:rsid w:val="00D81AAA"/>
    <w:rsid w:val="00D81BC9"/>
    <w:rsid w:val="00D825A1"/>
    <w:rsid w:val="00D82CDD"/>
    <w:rsid w:val="00D82D8B"/>
    <w:rsid w:val="00D84687"/>
    <w:rsid w:val="00D85998"/>
    <w:rsid w:val="00D859B6"/>
    <w:rsid w:val="00D86759"/>
    <w:rsid w:val="00D90100"/>
    <w:rsid w:val="00D90F7B"/>
    <w:rsid w:val="00D91419"/>
    <w:rsid w:val="00D937DD"/>
    <w:rsid w:val="00D94349"/>
    <w:rsid w:val="00D956F8"/>
    <w:rsid w:val="00D95808"/>
    <w:rsid w:val="00D95B4C"/>
    <w:rsid w:val="00D96514"/>
    <w:rsid w:val="00D97BD5"/>
    <w:rsid w:val="00DA24F8"/>
    <w:rsid w:val="00DA495E"/>
    <w:rsid w:val="00DA4A04"/>
    <w:rsid w:val="00DA4DB6"/>
    <w:rsid w:val="00DA52EA"/>
    <w:rsid w:val="00DA62DA"/>
    <w:rsid w:val="00DA6B61"/>
    <w:rsid w:val="00DA6D38"/>
    <w:rsid w:val="00DA74EE"/>
    <w:rsid w:val="00DB0C7E"/>
    <w:rsid w:val="00DB49E1"/>
    <w:rsid w:val="00DB6477"/>
    <w:rsid w:val="00DB6B8A"/>
    <w:rsid w:val="00DB70FA"/>
    <w:rsid w:val="00DC1561"/>
    <w:rsid w:val="00DC37CC"/>
    <w:rsid w:val="00DC462D"/>
    <w:rsid w:val="00DC623E"/>
    <w:rsid w:val="00DC67D9"/>
    <w:rsid w:val="00DD0263"/>
    <w:rsid w:val="00DD0309"/>
    <w:rsid w:val="00DD09F6"/>
    <w:rsid w:val="00DD2AFB"/>
    <w:rsid w:val="00DD3CEF"/>
    <w:rsid w:val="00DD4471"/>
    <w:rsid w:val="00DD475C"/>
    <w:rsid w:val="00DD5E6B"/>
    <w:rsid w:val="00DD647B"/>
    <w:rsid w:val="00DD6A86"/>
    <w:rsid w:val="00DD6D5C"/>
    <w:rsid w:val="00DD71FB"/>
    <w:rsid w:val="00DE274D"/>
    <w:rsid w:val="00DE3100"/>
    <w:rsid w:val="00DE46FE"/>
    <w:rsid w:val="00DE48F8"/>
    <w:rsid w:val="00DE6097"/>
    <w:rsid w:val="00DE63CD"/>
    <w:rsid w:val="00DE654F"/>
    <w:rsid w:val="00DE67AF"/>
    <w:rsid w:val="00DE71AA"/>
    <w:rsid w:val="00DF065F"/>
    <w:rsid w:val="00DF20C9"/>
    <w:rsid w:val="00DF35FE"/>
    <w:rsid w:val="00DF4250"/>
    <w:rsid w:val="00DF4949"/>
    <w:rsid w:val="00DF66DD"/>
    <w:rsid w:val="00DF6A9C"/>
    <w:rsid w:val="00E00444"/>
    <w:rsid w:val="00E00C55"/>
    <w:rsid w:val="00E01CA2"/>
    <w:rsid w:val="00E029F3"/>
    <w:rsid w:val="00E04939"/>
    <w:rsid w:val="00E1077E"/>
    <w:rsid w:val="00E116E4"/>
    <w:rsid w:val="00E1222A"/>
    <w:rsid w:val="00E14232"/>
    <w:rsid w:val="00E175BD"/>
    <w:rsid w:val="00E20390"/>
    <w:rsid w:val="00E211AD"/>
    <w:rsid w:val="00E21CA4"/>
    <w:rsid w:val="00E226A0"/>
    <w:rsid w:val="00E22B37"/>
    <w:rsid w:val="00E2369F"/>
    <w:rsid w:val="00E27B68"/>
    <w:rsid w:val="00E30890"/>
    <w:rsid w:val="00E33474"/>
    <w:rsid w:val="00E33877"/>
    <w:rsid w:val="00E33B25"/>
    <w:rsid w:val="00E3439C"/>
    <w:rsid w:val="00E355A1"/>
    <w:rsid w:val="00E40483"/>
    <w:rsid w:val="00E41F73"/>
    <w:rsid w:val="00E426B7"/>
    <w:rsid w:val="00E42ABA"/>
    <w:rsid w:val="00E46241"/>
    <w:rsid w:val="00E46998"/>
    <w:rsid w:val="00E507F5"/>
    <w:rsid w:val="00E532E5"/>
    <w:rsid w:val="00E537ED"/>
    <w:rsid w:val="00E5431B"/>
    <w:rsid w:val="00E54DFB"/>
    <w:rsid w:val="00E55519"/>
    <w:rsid w:val="00E565D8"/>
    <w:rsid w:val="00E570AD"/>
    <w:rsid w:val="00E57299"/>
    <w:rsid w:val="00E60854"/>
    <w:rsid w:val="00E6148C"/>
    <w:rsid w:val="00E61B48"/>
    <w:rsid w:val="00E61EED"/>
    <w:rsid w:val="00E6293E"/>
    <w:rsid w:val="00E655CC"/>
    <w:rsid w:val="00E66396"/>
    <w:rsid w:val="00E663E1"/>
    <w:rsid w:val="00E67DB8"/>
    <w:rsid w:val="00E7373A"/>
    <w:rsid w:val="00E74CB2"/>
    <w:rsid w:val="00E7511F"/>
    <w:rsid w:val="00E764BF"/>
    <w:rsid w:val="00E769B3"/>
    <w:rsid w:val="00E77892"/>
    <w:rsid w:val="00E8045A"/>
    <w:rsid w:val="00E8260B"/>
    <w:rsid w:val="00E827B9"/>
    <w:rsid w:val="00E8415A"/>
    <w:rsid w:val="00E85BC9"/>
    <w:rsid w:val="00E85D45"/>
    <w:rsid w:val="00E8624D"/>
    <w:rsid w:val="00E877FE"/>
    <w:rsid w:val="00E87B18"/>
    <w:rsid w:val="00E92DBE"/>
    <w:rsid w:val="00E95083"/>
    <w:rsid w:val="00E9630C"/>
    <w:rsid w:val="00E97518"/>
    <w:rsid w:val="00E97D1A"/>
    <w:rsid w:val="00EA40CA"/>
    <w:rsid w:val="00EA4586"/>
    <w:rsid w:val="00EA4867"/>
    <w:rsid w:val="00EA499F"/>
    <w:rsid w:val="00EA7AEB"/>
    <w:rsid w:val="00EA7BD8"/>
    <w:rsid w:val="00EB15CB"/>
    <w:rsid w:val="00EB19E5"/>
    <w:rsid w:val="00EB4A3D"/>
    <w:rsid w:val="00EC173B"/>
    <w:rsid w:val="00EC45FA"/>
    <w:rsid w:val="00EC4831"/>
    <w:rsid w:val="00EC5475"/>
    <w:rsid w:val="00EC6DA5"/>
    <w:rsid w:val="00EC7439"/>
    <w:rsid w:val="00ED30E5"/>
    <w:rsid w:val="00ED5CA8"/>
    <w:rsid w:val="00ED771E"/>
    <w:rsid w:val="00EE03F0"/>
    <w:rsid w:val="00EE040C"/>
    <w:rsid w:val="00EE176A"/>
    <w:rsid w:val="00EE1AFD"/>
    <w:rsid w:val="00EE1F52"/>
    <w:rsid w:val="00EE2936"/>
    <w:rsid w:val="00EE2A2D"/>
    <w:rsid w:val="00EE3AF8"/>
    <w:rsid w:val="00EE3EF1"/>
    <w:rsid w:val="00EE4045"/>
    <w:rsid w:val="00EE5B69"/>
    <w:rsid w:val="00EE6418"/>
    <w:rsid w:val="00EE6FC0"/>
    <w:rsid w:val="00EF0020"/>
    <w:rsid w:val="00EF347D"/>
    <w:rsid w:val="00EF44DE"/>
    <w:rsid w:val="00EF4B77"/>
    <w:rsid w:val="00EF5C20"/>
    <w:rsid w:val="00EF60FB"/>
    <w:rsid w:val="00EF636E"/>
    <w:rsid w:val="00EF7060"/>
    <w:rsid w:val="00F00D0C"/>
    <w:rsid w:val="00F020C3"/>
    <w:rsid w:val="00F040E7"/>
    <w:rsid w:val="00F0447A"/>
    <w:rsid w:val="00F05734"/>
    <w:rsid w:val="00F05EBA"/>
    <w:rsid w:val="00F05F9D"/>
    <w:rsid w:val="00F07377"/>
    <w:rsid w:val="00F07491"/>
    <w:rsid w:val="00F10553"/>
    <w:rsid w:val="00F1344A"/>
    <w:rsid w:val="00F14169"/>
    <w:rsid w:val="00F14BC8"/>
    <w:rsid w:val="00F154C5"/>
    <w:rsid w:val="00F1714A"/>
    <w:rsid w:val="00F176D1"/>
    <w:rsid w:val="00F20D49"/>
    <w:rsid w:val="00F211DC"/>
    <w:rsid w:val="00F25292"/>
    <w:rsid w:val="00F27D45"/>
    <w:rsid w:val="00F301EF"/>
    <w:rsid w:val="00F30EAB"/>
    <w:rsid w:val="00F30FDF"/>
    <w:rsid w:val="00F32114"/>
    <w:rsid w:val="00F3304E"/>
    <w:rsid w:val="00F33F51"/>
    <w:rsid w:val="00F34D57"/>
    <w:rsid w:val="00F3661E"/>
    <w:rsid w:val="00F36F5D"/>
    <w:rsid w:val="00F37F51"/>
    <w:rsid w:val="00F40442"/>
    <w:rsid w:val="00F40E66"/>
    <w:rsid w:val="00F41446"/>
    <w:rsid w:val="00F41E35"/>
    <w:rsid w:val="00F4529E"/>
    <w:rsid w:val="00F46160"/>
    <w:rsid w:val="00F477DD"/>
    <w:rsid w:val="00F50BC9"/>
    <w:rsid w:val="00F51459"/>
    <w:rsid w:val="00F524A1"/>
    <w:rsid w:val="00F52AE4"/>
    <w:rsid w:val="00F52D2F"/>
    <w:rsid w:val="00F5306B"/>
    <w:rsid w:val="00F53780"/>
    <w:rsid w:val="00F5388C"/>
    <w:rsid w:val="00F53C4B"/>
    <w:rsid w:val="00F571E9"/>
    <w:rsid w:val="00F61EDC"/>
    <w:rsid w:val="00F63575"/>
    <w:rsid w:val="00F63A0B"/>
    <w:rsid w:val="00F63D85"/>
    <w:rsid w:val="00F65817"/>
    <w:rsid w:val="00F65BD2"/>
    <w:rsid w:val="00F701BB"/>
    <w:rsid w:val="00F71CBE"/>
    <w:rsid w:val="00F75F12"/>
    <w:rsid w:val="00F7612D"/>
    <w:rsid w:val="00F7681B"/>
    <w:rsid w:val="00F7782F"/>
    <w:rsid w:val="00F80B75"/>
    <w:rsid w:val="00F80C5F"/>
    <w:rsid w:val="00F80D88"/>
    <w:rsid w:val="00F81ECB"/>
    <w:rsid w:val="00F845BB"/>
    <w:rsid w:val="00F847C0"/>
    <w:rsid w:val="00F84A6E"/>
    <w:rsid w:val="00F85C8F"/>
    <w:rsid w:val="00F85EA7"/>
    <w:rsid w:val="00F862CD"/>
    <w:rsid w:val="00F863BC"/>
    <w:rsid w:val="00F87084"/>
    <w:rsid w:val="00F90818"/>
    <w:rsid w:val="00F90E6E"/>
    <w:rsid w:val="00F929ED"/>
    <w:rsid w:val="00F92CCD"/>
    <w:rsid w:val="00F9412C"/>
    <w:rsid w:val="00F94397"/>
    <w:rsid w:val="00F95BCA"/>
    <w:rsid w:val="00F961DF"/>
    <w:rsid w:val="00F96535"/>
    <w:rsid w:val="00F9687E"/>
    <w:rsid w:val="00F9717E"/>
    <w:rsid w:val="00F9719A"/>
    <w:rsid w:val="00F974D4"/>
    <w:rsid w:val="00FA001E"/>
    <w:rsid w:val="00FA0052"/>
    <w:rsid w:val="00FA0136"/>
    <w:rsid w:val="00FA0A5D"/>
    <w:rsid w:val="00FA2B88"/>
    <w:rsid w:val="00FA449C"/>
    <w:rsid w:val="00FA44F5"/>
    <w:rsid w:val="00FA668C"/>
    <w:rsid w:val="00FA7B8A"/>
    <w:rsid w:val="00FB05FD"/>
    <w:rsid w:val="00FB076A"/>
    <w:rsid w:val="00FB2D72"/>
    <w:rsid w:val="00FB477A"/>
    <w:rsid w:val="00FB4D67"/>
    <w:rsid w:val="00FB519E"/>
    <w:rsid w:val="00FB56EF"/>
    <w:rsid w:val="00FB5B50"/>
    <w:rsid w:val="00FB64B9"/>
    <w:rsid w:val="00FC290C"/>
    <w:rsid w:val="00FC3209"/>
    <w:rsid w:val="00FC5C9E"/>
    <w:rsid w:val="00FC5E40"/>
    <w:rsid w:val="00FC7239"/>
    <w:rsid w:val="00FD083F"/>
    <w:rsid w:val="00FD12D0"/>
    <w:rsid w:val="00FD1406"/>
    <w:rsid w:val="00FD38DB"/>
    <w:rsid w:val="00FD58E2"/>
    <w:rsid w:val="00FD6CEC"/>
    <w:rsid w:val="00FD7516"/>
    <w:rsid w:val="00FD76D3"/>
    <w:rsid w:val="00FE2F3B"/>
    <w:rsid w:val="00FE30AB"/>
    <w:rsid w:val="00FE3F78"/>
    <w:rsid w:val="00FE4D1F"/>
    <w:rsid w:val="00FE7ADC"/>
    <w:rsid w:val="00FF00F3"/>
    <w:rsid w:val="00FF0651"/>
    <w:rsid w:val="00FF0D47"/>
    <w:rsid w:val="00FF21C6"/>
    <w:rsid w:val="00FF2B3C"/>
    <w:rsid w:val="00FF40DF"/>
    <w:rsid w:val="00FF4989"/>
    <w:rsid w:val="00FF5032"/>
    <w:rsid w:val="00FF5158"/>
    <w:rsid w:val="00FF5951"/>
    <w:rsid w:val="00FF7427"/>
    <w:rsid w:val="00FF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97CCAD5"/>
  <w15:docId w15:val="{3C361AC1-3CF3-4C57-BA40-F8A424782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ind w:firstLine="709"/>
      <w:jc w:val="center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Texto"/>
    <w:link w:val="Ttulo1Char"/>
    <w:uiPriority w:val="9"/>
    <w:qFormat/>
    <w:rsid w:val="00143DFC"/>
    <w:pPr>
      <w:keepNext/>
      <w:keepLines/>
      <w:numPr>
        <w:numId w:val="2"/>
      </w:numPr>
      <w:jc w:val="left"/>
      <w:outlineLvl w:val="0"/>
    </w:pPr>
    <w:rPr>
      <w:b/>
      <w:bCs/>
      <w:caps/>
      <w:szCs w:val="28"/>
      <w:lang w:val="x-none"/>
    </w:rPr>
  </w:style>
  <w:style w:type="paragraph" w:styleId="Ttulo2">
    <w:name w:val="heading 2"/>
    <w:basedOn w:val="Normal"/>
    <w:next w:val="Texto"/>
    <w:link w:val="Ttulo2Char"/>
    <w:uiPriority w:val="9"/>
    <w:qFormat/>
    <w:rsid w:val="00143DFC"/>
    <w:pPr>
      <w:keepNext/>
      <w:keepLines/>
      <w:numPr>
        <w:ilvl w:val="1"/>
        <w:numId w:val="2"/>
      </w:numPr>
      <w:jc w:val="left"/>
      <w:outlineLvl w:val="1"/>
    </w:pPr>
    <w:rPr>
      <w:bCs/>
      <w:caps/>
      <w:szCs w:val="26"/>
    </w:rPr>
  </w:style>
  <w:style w:type="paragraph" w:styleId="Ttulo3">
    <w:name w:val="heading 3"/>
    <w:basedOn w:val="Normal"/>
    <w:next w:val="Texto"/>
    <w:link w:val="Ttulo3Char"/>
    <w:autoRedefine/>
    <w:uiPriority w:val="9"/>
    <w:qFormat/>
    <w:rsid w:val="00BC1C85"/>
    <w:pPr>
      <w:keepNext/>
      <w:keepLines/>
      <w:numPr>
        <w:ilvl w:val="2"/>
        <w:numId w:val="2"/>
      </w:numPr>
      <w:jc w:val="left"/>
      <w:outlineLvl w:val="2"/>
    </w:pPr>
    <w:rPr>
      <w:bCs/>
      <w:lang w:val="x-none"/>
    </w:rPr>
  </w:style>
  <w:style w:type="paragraph" w:styleId="Ttulo4">
    <w:name w:val="heading 4"/>
    <w:basedOn w:val="Normal"/>
    <w:next w:val="Texto"/>
    <w:link w:val="Ttulo4Char"/>
    <w:uiPriority w:val="9"/>
    <w:qFormat/>
    <w:rsid w:val="008734D6"/>
    <w:pPr>
      <w:keepNext/>
      <w:keepLines/>
      <w:numPr>
        <w:ilvl w:val="3"/>
        <w:numId w:val="2"/>
      </w:numPr>
      <w:spacing w:line="240" w:lineRule="auto"/>
      <w:jc w:val="left"/>
      <w:outlineLvl w:val="3"/>
    </w:pPr>
    <w:rPr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rsid w:val="00CE01ED"/>
    <w:pPr>
      <w:keepNext/>
      <w:keepLines/>
      <w:spacing w:before="200"/>
      <w:outlineLvl w:val="4"/>
    </w:pPr>
    <w:rPr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  <w:szCs w:val="20"/>
      <w:lang w:val="x-none" w:eastAsia="x-none"/>
    </w:rPr>
  </w:style>
  <w:style w:type="paragraph" w:styleId="Ttulo7">
    <w:name w:val="heading 7"/>
    <w:basedOn w:val="Normal"/>
    <w:next w:val="Normal"/>
    <w:link w:val="Ttulo7Char"/>
    <w:uiPriority w:val="9"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  <w:szCs w:val="20"/>
      <w:lang w:val="x-none" w:eastAsia="x-none"/>
    </w:rPr>
  </w:style>
  <w:style w:type="paragraph" w:styleId="Ttulo8">
    <w:name w:val="heading 8"/>
    <w:basedOn w:val="Normal"/>
    <w:next w:val="Normal"/>
    <w:link w:val="Ttulo8Char"/>
    <w:uiPriority w:val="9"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iPriority w:val="9"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5C6A97"/>
    <w:pPr>
      <w:ind w:firstLine="0"/>
    </w:pPr>
    <w:rPr>
      <w:caps/>
    </w:rPr>
  </w:style>
  <w:style w:type="paragraph" w:customStyle="1" w:styleId="Naturezadotrabalho">
    <w:name w:val="Natureza do trabalho"/>
    <w:basedOn w:val="Normal"/>
    <w:qFormat/>
    <w:rsid w:val="009E2221"/>
    <w:pPr>
      <w:spacing w:line="240" w:lineRule="auto"/>
      <w:ind w:left="4536" w:firstLine="0"/>
      <w:jc w:val="both"/>
    </w:pPr>
    <w:rPr>
      <w:sz w:val="20"/>
    </w:rPr>
  </w:style>
  <w:style w:type="paragraph" w:customStyle="1" w:styleId="FolhaAprov-NaturezaTrabalho">
    <w:name w:val="Folha Aprov-Natureza Trabalho"/>
    <w:basedOn w:val="Normal"/>
    <w:rsid w:val="00FD58E2"/>
    <w:pPr>
      <w:jc w:val="both"/>
    </w:pPr>
  </w:style>
  <w:style w:type="paragraph" w:customStyle="1" w:styleId="FolhaAprov-BancaExaminadora">
    <w:name w:val="Folha Aprov-Banca Examinadora"/>
    <w:basedOn w:val="Normal"/>
    <w:rsid w:val="00D22D5C"/>
  </w:style>
  <w:style w:type="paragraph" w:customStyle="1" w:styleId="Dedicatria-Epigrafe">
    <w:name w:val="Dedicatória-Epigrafe"/>
    <w:basedOn w:val="Normal"/>
    <w:rsid w:val="00560122"/>
    <w:pPr>
      <w:ind w:left="4536"/>
      <w:jc w:val="right"/>
    </w:pPr>
  </w:style>
  <w:style w:type="paragraph" w:customStyle="1" w:styleId="Ttulopr-textual">
    <w:name w:val="Título pré-textual"/>
    <w:basedOn w:val="Texto"/>
    <w:next w:val="Texto"/>
    <w:qFormat/>
    <w:rsid w:val="00E95083"/>
    <w:pPr>
      <w:ind w:firstLine="0"/>
      <w:jc w:val="center"/>
    </w:pPr>
    <w:rPr>
      <w:b/>
      <w:caps/>
    </w:rPr>
  </w:style>
  <w:style w:type="paragraph" w:customStyle="1" w:styleId="Texto">
    <w:name w:val="Texto"/>
    <w:basedOn w:val="Normal"/>
    <w:qFormat/>
    <w:rsid w:val="005109B6"/>
    <w:pPr>
      <w:ind w:firstLine="851"/>
      <w:jc w:val="both"/>
    </w:pPr>
  </w:style>
  <w:style w:type="paragraph" w:customStyle="1" w:styleId="Resumo">
    <w:name w:val="Resumo"/>
    <w:basedOn w:val="Normal"/>
    <w:qFormat/>
    <w:rsid w:val="00C52232"/>
    <w:pPr>
      <w:spacing w:line="240" w:lineRule="auto"/>
      <w:ind w:firstLine="851"/>
      <w:jc w:val="both"/>
    </w:pPr>
  </w:style>
  <w:style w:type="table" w:styleId="Tabelacomgrade">
    <w:name w:val="Table Grid"/>
    <w:basedOn w:val="Tabelanormal"/>
    <w:uiPriority w:val="3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143DFC"/>
    <w:rPr>
      <w:rFonts w:ascii="Arial" w:hAnsi="Arial"/>
      <w:b/>
      <w:bCs/>
      <w:caps/>
      <w:sz w:val="24"/>
      <w:szCs w:val="28"/>
      <w:lang w:val="x-none" w:eastAsia="en-US"/>
    </w:rPr>
  </w:style>
  <w:style w:type="character" w:customStyle="1" w:styleId="Ttulo2Char">
    <w:name w:val="Título 2 Char"/>
    <w:link w:val="Ttulo2"/>
    <w:uiPriority w:val="9"/>
    <w:rsid w:val="00143DFC"/>
    <w:rPr>
      <w:rFonts w:ascii="Arial" w:hAnsi="Arial"/>
      <w:bCs/>
      <w:caps/>
      <w:sz w:val="24"/>
      <w:szCs w:val="26"/>
      <w:lang w:eastAsia="en-US"/>
    </w:rPr>
  </w:style>
  <w:style w:type="character" w:customStyle="1" w:styleId="Ttulo3Char">
    <w:name w:val="Título 3 Char"/>
    <w:link w:val="Ttulo3"/>
    <w:uiPriority w:val="9"/>
    <w:rsid w:val="00BC1C85"/>
    <w:rPr>
      <w:rFonts w:ascii="Arial" w:hAnsi="Arial"/>
      <w:bCs/>
      <w:sz w:val="24"/>
      <w:szCs w:val="22"/>
      <w:lang w:val="x-none" w:eastAsia="en-US"/>
    </w:rPr>
  </w:style>
  <w:style w:type="character" w:customStyle="1" w:styleId="Ttulo4Char">
    <w:name w:val="Título 4 Char"/>
    <w:link w:val="Ttulo4"/>
    <w:uiPriority w:val="9"/>
    <w:rsid w:val="008734D6"/>
    <w:rPr>
      <w:rFonts w:ascii="Arial" w:hAnsi="Arial"/>
      <w:bCs/>
      <w:iCs/>
      <w:sz w:val="24"/>
      <w:szCs w:val="22"/>
      <w:lang w:eastAsia="en-US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rsid w:val="00A474EC"/>
    <w:rPr>
      <w:rFonts w:ascii="Cambria" w:eastAsia="Times New Roman" w:hAnsi="Cambria"/>
      <w:i/>
      <w:iCs/>
      <w:color w:val="243F60"/>
      <w:sz w:val="24"/>
      <w:lang w:val="x-none" w:eastAsia="x-none"/>
    </w:rPr>
  </w:style>
  <w:style w:type="character" w:customStyle="1" w:styleId="Ttulo7Char">
    <w:name w:val="Título 7 Char"/>
    <w:link w:val="Ttulo7"/>
    <w:uiPriority w:val="9"/>
    <w:rsid w:val="00A474EC"/>
    <w:rPr>
      <w:rFonts w:ascii="Cambria" w:eastAsia="Times New Roman" w:hAnsi="Cambria"/>
      <w:i/>
      <w:iCs/>
      <w:color w:val="404040"/>
      <w:sz w:val="24"/>
      <w:lang w:val="x-none" w:eastAsia="x-none"/>
    </w:rPr>
  </w:style>
  <w:style w:type="character" w:customStyle="1" w:styleId="Ttulo8Char">
    <w:name w:val="Título 8 Char"/>
    <w:link w:val="Ttulo8"/>
    <w:uiPriority w:val="9"/>
    <w:rsid w:val="00A474EC"/>
    <w:rPr>
      <w:rFonts w:ascii="Cambria" w:eastAsia="Times New Roman" w:hAnsi="Cambria"/>
      <w:color w:val="404040"/>
      <w:lang w:val="x-none" w:eastAsia="x-none"/>
    </w:rPr>
  </w:style>
  <w:style w:type="character" w:customStyle="1" w:styleId="Ttulo9Char">
    <w:name w:val="Título 9 Char"/>
    <w:link w:val="Ttulo9"/>
    <w:uiPriority w:val="9"/>
    <w:rsid w:val="00A474EC"/>
    <w:rPr>
      <w:rFonts w:ascii="Cambria" w:eastAsia="Times New Roman" w:hAnsi="Cambria"/>
      <w:i/>
      <w:iCs/>
      <w:color w:val="404040"/>
      <w:lang w:val="x-none" w:eastAsia="x-none"/>
    </w:rPr>
  </w:style>
  <w:style w:type="paragraph" w:customStyle="1" w:styleId="Ttulops-textual">
    <w:name w:val="Título pós-textual"/>
    <w:basedOn w:val="Ttulo1"/>
    <w:next w:val="Texto"/>
    <w:qFormat/>
    <w:rsid w:val="00443610"/>
    <w:pPr>
      <w:numPr>
        <w:numId w:val="21"/>
      </w:numPr>
      <w:tabs>
        <w:tab w:val="clear" w:pos="432"/>
      </w:tabs>
      <w:ind w:left="0" w:firstLine="0"/>
      <w:jc w:val="center"/>
    </w:pPr>
  </w:style>
  <w:style w:type="paragraph" w:customStyle="1" w:styleId="Apndice">
    <w:name w:val="Apêndice"/>
    <w:basedOn w:val="Normal"/>
    <w:next w:val="Texto"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b/>
      <w:caps/>
    </w:rPr>
  </w:style>
  <w:style w:type="paragraph" w:styleId="Sumrio2">
    <w:name w:val="toc 2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caps/>
    </w:rPr>
  </w:style>
  <w:style w:type="paragraph" w:styleId="Sumrio3">
    <w:name w:val="toc 3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paragraph" w:styleId="Sumrio4">
    <w:name w:val="toc 4"/>
    <w:basedOn w:val="Normal"/>
    <w:next w:val="Normal"/>
    <w:link w:val="Sumrio4Char"/>
    <w:uiPriority w:val="39"/>
    <w:unhideWhenUsed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343D3A"/>
    <w:pPr>
      <w:keepLines/>
      <w:spacing w:before="360" w:after="480" w:line="240" w:lineRule="auto"/>
      <w:ind w:left="2268" w:firstLine="0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F92CCD"/>
    <w:pPr>
      <w:spacing w:line="240" w:lineRule="auto"/>
      <w:ind w:firstLine="0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rsid w:val="00740F10"/>
    <w:rPr>
      <w:noProof/>
      <w:lang w:eastAsia="pt-BR"/>
    </w:rPr>
  </w:style>
  <w:style w:type="paragraph" w:styleId="Legenda">
    <w:name w:val="caption"/>
    <w:aliases w:val="Título e fonte da figura e tabela"/>
    <w:basedOn w:val="Normal"/>
    <w:next w:val="Texto"/>
    <w:uiPriority w:val="35"/>
    <w:qFormat/>
    <w:rsid w:val="008B392C"/>
    <w:pPr>
      <w:spacing w:before="120" w:after="120" w:line="240" w:lineRule="auto"/>
      <w:ind w:firstLine="0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  <w:lang w:val="x-none" w:eastAsia="x-none"/>
    </w:rPr>
  </w:style>
  <w:style w:type="paragraph" w:styleId="ndicedeilustraes">
    <w:name w:val="table of figures"/>
    <w:basedOn w:val="Normal"/>
    <w:next w:val="Normal"/>
    <w:uiPriority w:val="99"/>
    <w:unhideWhenUsed/>
    <w:rsid w:val="00B74CFC"/>
    <w:pPr>
      <w:tabs>
        <w:tab w:val="right" w:leader="dot" w:pos="9061"/>
      </w:tabs>
      <w:ind w:left="1560" w:hanging="1560"/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737F59"/>
    <w:pPr>
      <w:numPr>
        <w:numId w:val="5"/>
      </w:numPr>
      <w:ind w:hanging="357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val="x-none" w:eastAsia="x-none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rsid w:val="00BE5511"/>
    <w:rPr>
      <w:b/>
      <w:bCs/>
    </w:rPr>
  </w:style>
  <w:style w:type="character" w:customStyle="1" w:styleId="Sumrio4Char">
    <w:name w:val="Sumário 4 Char"/>
    <w:link w:val="Sumrio4"/>
    <w:rsid w:val="00852343"/>
    <w:rPr>
      <w:rFonts w:ascii="Arial" w:hAnsi="Arial"/>
      <w:sz w:val="24"/>
      <w:szCs w:val="22"/>
      <w:lang w:eastAsia="en-US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styleId="Refdecomentrio">
    <w:name w:val="annotation reference"/>
    <w:rsid w:val="00301836"/>
    <w:rPr>
      <w:sz w:val="16"/>
      <w:szCs w:val="16"/>
    </w:rPr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Textodecomentrio">
    <w:name w:val="annotation text"/>
    <w:basedOn w:val="Normal"/>
    <w:link w:val="TextodecomentrioChar"/>
    <w:rsid w:val="00301836"/>
    <w:rPr>
      <w:sz w:val="20"/>
      <w:szCs w:val="20"/>
      <w:lang w:val="x-none"/>
    </w:rPr>
  </w:style>
  <w:style w:type="character" w:customStyle="1" w:styleId="TextodecomentrioChar">
    <w:name w:val="Texto de comentário Char"/>
    <w:link w:val="Textodecomentrio"/>
    <w:rsid w:val="00301836"/>
    <w:rPr>
      <w:rFonts w:ascii="Arial" w:hAnsi="Arial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301836"/>
    <w:rPr>
      <w:b/>
      <w:bCs/>
    </w:rPr>
  </w:style>
  <w:style w:type="character" w:customStyle="1" w:styleId="AssuntodocomentrioChar">
    <w:name w:val="Assunto do comentário Char"/>
    <w:link w:val="Assuntodocomentrio"/>
    <w:rsid w:val="00301836"/>
    <w:rPr>
      <w:rFonts w:ascii="Arial" w:hAnsi="Arial"/>
      <w:b/>
      <w:bCs/>
      <w:lang w:eastAsia="en-US"/>
    </w:rPr>
  </w:style>
  <w:style w:type="character" w:styleId="CitaoHTML">
    <w:name w:val="HTML Cite"/>
    <w:rsid w:val="00301836"/>
    <w:rPr>
      <w:i/>
      <w:iCs/>
    </w:rPr>
  </w:style>
  <w:style w:type="character" w:styleId="HiperlinkVisitado">
    <w:name w:val="FollowedHyperlink"/>
    <w:rsid w:val="00CB6557"/>
    <w:rPr>
      <w:color w:val="954F72"/>
      <w:u w:val="single"/>
    </w:rPr>
  </w:style>
  <w:style w:type="character" w:styleId="TextodoEspaoReservado">
    <w:name w:val="Placeholder Text"/>
    <w:basedOn w:val="Fontepargpadro"/>
    <w:uiPriority w:val="99"/>
    <w:semiHidden/>
    <w:rsid w:val="00FC5E40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AD01F0"/>
    <w:rPr>
      <w:color w:val="605E5C"/>
      <w:shd w:val="clear" w:color="auto" w:fill="E1DFDD"/>
    </w:rPr>
  </w:style>
  <w:style w:type="table" w:styleId="TabelaSimples5">
    <w:name w:val="Plain Table 5"/>
    <w:basedOn w:val="Tabelanormal"/>
    <w:uiPriority w:val="45"/>
    <w:rsid w:val="00012D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5Escura-nfase1">
    <w:name w:val="Grid Table 5 Dark Accent 1"/>
    <w:basedOn w:val="Tabelanormal"/>
    <w:uiPriority w:val="50"/>
    <w:rsid w:val="00CF08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SimplesTabela3">
    <w:name w:val="Plain Table 3"/>
    <w:basedOn w:val="Tabelanormal"/>
    <w:uiPriority w:val="43"/>
    <w:rsid w:val="0059567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dont-break-out">
    <w:name w:val="dont-break-out"/>
    <w:basedOn w:val="Fontepargpadro"/>
    <w:rsid w:val="00421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551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4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6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szeliga/inteligenciageografic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EFD89345CF44F499CE0C9C00E6B8EA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3674274-9E74-411C-AAB7-46D58D107A5C}"/>
      </w:docPartPr>
      <w:docPartBody>
        <w:p w:rsidR="00F81CB8" w:rsidRDefault="00C45A64" w:rsidP="00C45A64">
          <w:pPr>
            <w:pStyle w:val="BEFD89345CF44F499CE0C9C00E6B8EAD"/>
          </w:pPr>
          <w:r w:rsidRPr="00CC1B99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C57"/>
    <w:rsid w:val="00013F7F"/>
    <w:rsid w:val="00073970"/>
    <w:rsid w:val="0021112E"/>
    <w:rsid w:val="002213A0"/>
    <w:rsid w:val="00223525"/>
    <w:rsid w:val="002E4326"/>
    <w:rsid w:val="00310A99"/>
    <w:rsid w:val="00353767"/>
    <w:rsid w:val="00457EA9"/>
    <w:rsid w:val="004968DC"/>
    <w:rsid w:val="0052618D"/>
    <w:rsid w:val="006012A5"/>
    <w:rsid w:val="0063632F"/>
    <w:rsid w:val="0069677E"/>
    <w:rsid w:val="008211C3"/>
    <w:rsid w:val="009F2463"/>
    <w:rsid w:val="00AA3AB3"/>
    <w:rsid w:val="00AE7BDD"/>
    <w:rsid w:val="00B006D5"/>
    <w:rsid w:val="00B167C5"/>
    <w:rsid w:val="00B738F8"/>
    <w:rsid w:val="00C05DBF"/>
    <w:rsid w:val="00C45A64"/>
    <w:rsid w:val="00D308ED"/>
    <w:rsid w:val="00D96BE9"/>
    <w:rsid w:val="00ED12CD"/>
    <w:rsid w:val="00F81CB8"/>
    <w:rsid w:val="00FA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353767"/>
    <w:rPr>
      <w:color w:val="808080"/>
    </w:rPr>
  </w:style>
  <w:style w:type="paragraph" w:customStyle="1" w:styleId="BEFD89345CF44F499CE0C9C00E6B8EAD">
    <w:name w:val="BEFD89345CF44F499CE0C9C00E6B8EAD"/>
    <w:rsid w:val="00C45A64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0785FF-610C-4718-ABBA-F4E67076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8790</TotalTime>
  <Pages>11</Pages>
  <Words>1580</Words>
  <Characters>8538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Polos Geradores de Viagens: a Dinâmica do Planejamento Urbano de Transportes</vt:lpstr>
    </vt:vector>
  </TitlesOfParts>
  <Company>Microsoft</Company>
  <LinksUpToDate>false</LinksUpToDate>
  <CharactersWithSpaces>10098</CharactersWithSpaces>
  <SharedDoc>false</SharedDoc>
  <HLinks>
    <vt:vector size="186" baseType="variant">
      <vt:variant>
        <vt:i4>2556010</vt:i4>
      </vt:variant>
      <vt:variant>
        <vt:i4>255</vt:i4>
      </vt:variant>
      <vt:variant>
        <vt:i4>0</vt:i4>
      </vt:variant>
      <vt:variant>
        <vt:i4>5</vt:i4>
      </vt:variant>
      <vt:variant>
        <vt:lpwstr>http://www.portal.ufpr.br/normalizacao</vt:lpwstr>
      </vt:variant>
      <vt:variant>
        <vt:lpwstr/>
      </vt:variant>
      <vt:variant>
        <vt:i4>1245232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_Toc510714466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_Toc510714465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_Toc510714464</vt:lpwstr>
      </vt:variant>
      <vt:variant>
        <vt:i4>1245232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_Toc510714463</vt:lpwstr>
      </vt:variant>
      <vt:variant>
        <vt:i4>1245232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_Toc510714462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_Toc510714461</vt:lpwstr>
      </vt:variant>
      <vt:variant>
        <vt:i4>1245232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_Toc510714460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_Toc510714459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_Toc510714458</vt:lpwstr>
      </vt:variant>
      <vt:variant>
        <vt:i4>1048624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_Toc510714457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_Toc510714456</vt:lpwstr>
      </vt:variant>
      <vt:variant>
        <vt:i4>1048624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_Toc510714455</vt:lpwstr>
      </vt:variant>
      <vt:variant>
        <vt:i4>1048624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_Toc510714454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_Toc510714453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_Toc510714452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_Toc510714451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_Toc510714450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_Toc510714449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_Toc510715140</vt:lpwstr>
      </vt:variant>
      <vt:variant>
        <vt:i4>1507381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_Toc510715139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_Toc510715131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_Toc510715130</vt:lpwstr>
      </vt:variant>
      <vt:variant>
        <vt:i4>1376309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_Toc510715119</vt:lpwstr>
      </vt:variant>
      <vt:variant>
        <vt:i4>1376309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_Toc510715118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_Toc510715051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_Toc510715050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_Toc510715049</vt:lpwstr>
      </vt:variant>
      <vt:variant>
        <vt:i4>3670019</vt:i4>
      </vt:variant>
      <vt:variant>
        <vt:i4>9</vt:i4>
      </vt:variant>
      <vt:variant>
        <vt:i4>0</vt:i4>
      </vt:variant>
      <vt:variant>
        <vt:i4>5</vt:i4>
      </vt:variant>
      <vt:variant>
        <vt:lpwstr>http://www.portal.ufpr.br/ficha_catalog.html</vt:lpwstr>
      </vt:variant>
      <vt:variant>
        <vt:lpwstr/>
      </vt:variant>
      <vt:variant>
        <vt:i4>6684792</vt:i4>
      </vt:variant>
      <vt:variant>
        <vt:i4>6</vt:i4>
      </vt:variant>
      <vt:variant>
        <vt:i4>0</vt:i4>
      </vt:variant>
      <vt:variant>
        <vt:i4>5</vt:i4>
      </vt:variant>
      <vt:variant>
        <vt:lpwstr>http://www.portal.ufpr.br/contato.html</vt:lpwstr>
      </vt:variant>
      <vt:variant>
        <vt:lpwstr/>
      </vt:variant>
      <vt:variant>
        <vt:i4>3211347</vt:i4>
      </vt:variant>
      <vt:variant>
        <vt:i4>-1</vt:i4>
      </vt:variant>
      <vt:variant>
        <vt:i4>1034</vt:i4>
      </vt:variant>
      <vt:variant>
        <vt:i4>1</vt:i4>
      </vt:variant>
      <vt:variant>
        <vt:lpwstr>http://www.portal.ufpr.br/images/capa_padrao_ufpr_imprensa.jpg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desenvolvimento de aplicações geoespaciais</dc:title>
  <dc:creator>RAFAEL ALESSANDRO SZELIGA</dc:creator>
  <cp:lastModifiedBy>Rafael Szeliga</cp:lastModifiedBy>
  <cp:revision>1149</cp:revision>
  <cp:lastPrinted>2023-10-23T19:03:00Z</cp:lastPrinted>
  <dcterms:created xsi:type="dcterms:W3CDTF">2019-08-21T13:55:00Z</dcterms:created>
  <dcterms:modified xsi:type="dcterms:W3CDTF">2024-07-14T04:58:00Z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419588fba7ad29a790b6d10b3f99c68e3043c15105e733e515bb3e651d09a7f5</vt:lpwstr>
  </property>
  <property fmtid="{D5CDD505-2E9C-101B-9397-08002B2CF9AE}" pid="3" name="Mendeley Recent Style Id 0_1">
    <vt:lpwstr>http://www.zotero.org/styles/american-political-science-association</vt:lpwstr>
  </property>
  <property fmtid="{D5CDD505-2E9C-101B-9397-08002B2CF9AE}" pid="4" name="Mendeley Recent Style Name 0_1">
    <vt:lpwstr>American Political Science Association</vt:lpwstr>
  </property>
  <property fmtid="{D5CDD505-2E9C-101B-9397-08002B2CF9AE}" pid="5" name="Mendeley Recent Style Id 1_1">
    <vt:lpwstr>http://www.zotero.org/styles/american-sociological-association</vt:lpwstr>
  </property>
  <property fmtid="{D5CDD505-2E9C-101B-9397-08002B2CF9AE}" pid="6" name="Mendeley Recent Style Name 1_1">
    <vt:lpwstr>American Sociological Association 6th edition</vt:lpwstr>
  </property>
  <property fmtid="{D5CDD505-2E9C-101B-9397-08002B2CF9AE}" pid="7" name="Mendeley Recent Style Id 2_1">
    <vt:lpwstr>http://www.zotero.org/styles/associacao-brasileira-de-normas-tecnicas</vt:lpwstr>
  </property>
  <property fmtid="{D5CDD505-2E9C-101B-9397-08002B2CF9AE}" pid="8" name="Mendeley Recent Style Name 2_1">
    <vt:lpwstr>Associação Brasileira de Normas Técnicas (Portuguese - Brazil)</vt:lpwstr>
  </property>
  <property fmtid="{D5CDD505-2E9C-101B-9397-08002B2CF9AE}" pid="9" name="Mendeley Recent Style Id 3_1">
    <vt:lpwstr>http://www.zotero.org/styles/chicago-author-date</vt:lpwstr>
  </property>
  <property fmtid="{D5CDD505-2E9C-101B-9397-08002B2CF9AE}" pid="10" name="Mendeley Recent Style Name 3_1">
    <vt:lpwstr>Chicago Manual of Style 17th edition (author-date)</vt:lpwstr>
  </property>
  <property fmtid="{D5CDD505-2E9C-101B-9397-08002B2CF9AE}" pid="11" name="Mendeley Recent Style Id 4_1">
    <vt:lpwstr>http://www.zotero.org/styles/harvard-cite-them-right</vt:lpwstr>
  </property>
  <property fmtid="{D5CDD505-2E9C-101B-9397-08002B2CF9AE}" pid="12" name="Mendeley Recent Style Name 4_1">
    <vt:lpwstr>Cite Them Right 10th edition - Harvard</vt:lpwstr>
  </property>
  <property fmtid="{D5CDD505-2E9C-101B-9397-08002B2CF9AE}" pid="13" name="Mendeley Recent Style Id 5_1">
    <vt:lpwstr>http://www.zotero.org/styles/ieee</vt:lpwstr>
  </property>
  <property fmtid="{D5CDD505-2E9C-101B-9397-08002B2CF9AE}" pid="14" name="Mendeley Recent Style Name 5_1">
    <vt:lpwstr>IEEE</vt:lpwstr>
  </property>
  <property fmtid="{D5CDD505-2E9C-101B-9397-08002B2CF9AE}" pid="15" name="Mendeley Recent Style Id 6_1">
    <vt:lpwstr>http://www.zotero.org/styles/modern-humanities-research-association</vt:lpwstr>
  </property>
  <property fmtid="{D5CDD505-2E9C-101B-9397-08002B2CF9AE}" pid="16" name="Mendeley Recent Style Name 6_1">
    <vt:lpwstr>Modern Humanities Research Association 3rd edition (note with bibliography)</vt:lpwstr>
  </property>
  <property fmtid="{D5CDD505-2E9C-101B-9397-08002B2CF9AE}" pid="17" name="Mendeley Recent Style Id 7_1">
    <vt:lpwstr>http://www.zotero.org/styles/modern-language-association</vt:lpwstr>
  </property>
  <property fmtid="{D5CDD505-2E9C-101B-9397-08002B2CF9AE}" pid="18" name="Mendeley Recent Style Name 7_1">
    <vt:lpwstr>Modern Language Association 8th edition</vt:lpwstr>
  </property>
  <property fmtid="{D5CDD505-2E9C-101B-9397-08002B2CF9AE}" pid="19" name="Mendeley Recent Style Id 8_1">
    <vt:lpwstr>http://www.zotero.org/styles/nature</vt:lpwstr>
  </property>
  <property fmtid="{D5CDD505-2E9C-101B-9397-08002B2CF9AE}" pid="20" name="Mendeley Recent Style Name 8_1">
    <vt:lpwstr>Nature</vt:lpwstr>
  </property>
  <property fmtid="{D5CDD505-2E9C-101B-9397-08002B2CF9AE}" pid="21" name="Mendeley Recent Style Id 9_1">
    <vt:lpwstr>http://www.zotero.org/styles/associacao-brasileira-de-normas-tecnicas-ufpr</vt:lpwstr>
  </property>
  <property fmtid="{D5CDD505-2E9C-101B-9397-08002B2CF9AE}" pid="22" name="Mendeley Recent Style Name 9_1">
    <vt:lpwstr>Universidade Federal do Paraná - ABNT (Português - Brasil)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da0ad38e-5517-3ed2-af1b-6e01acb2a6fc</vt:lpwstr>
  </property>
  <property fmtid="{D5CDD505-2E9C-101B-9397-08002B2CF9AE}" pid="25" name="Mendeley Citation Style_1">
    <vt:lpwstr>http://www.zotero.org/styles/associacao-brasileira-de-normas-tecnicas</vt:lpwstr>
  </property>
</Properties>
</file>